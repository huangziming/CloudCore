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3CD975" w14:textId="77777777" w:rsidR="001521B6" w:rsidRPr="00FB52C0" w:rsidRDefault="001521B6" w:rsidP="00FB52C0">
      <w:pPr>
        <w:ind w:left="0" w:firstLine="0"/>
      </w:pPr>
    </w:p>
    <w:p w14:paraId="656F2A61" w14:textId="77777777" w:rsidR="001521B6" w:rsidRPr="00FB52C0" w:rsidRDefault="001521B6" w:rsidP="00FB52C0">
      <w:pPr>
        <w:ind w:left="0" w:firstLine="0"/>
      </w:pPr>
    </w:p>
    <w:p w14:paraId="74B9B303" w14:textId="77777777" w:rsidR="001521B6" w:rsidRPr="00FB52C0" w:rsidRDefault="001521B6" w:rsidP="00FB52C0">
      <w:pPr>
        <w:ind w:left="0" w:firstLine="0"/>
      </w:pPr>
    </w:p>
    <w:p w14:paraId="131569E3" w14:textId="77777777" w:rsidR="001521B6" w:rsidRPr="00FB52C0" w:rsidRDefault="001521B6" w:rsidP="00FB52C0">
      <w:pPr>
        <w:ind w:left="0" w:firstLine="0"/>
      </w:pPr>
    </w:p>
    <w:p w14:paraId="378BDD3E" w14:textId="77777777" w:rsidR="00B0559F" w:rsidRPr="00FB52C0" w:rsidRDefault="00B0559F" w:rsidP="00FB52C0">
      <w:pPr>
        <w:ind w:left="0" w:firstLine="0"/>
      </w:pPr>
    </w:p>
    <w:p w14:paraId="0BB35AB5" w14:textId="77777777" w:rsidR="00B0559F" w:rsidRPr="00FB52C0" w:rsidRDefault="00B0559F" w:rsidP="00FB52C0">
      <w:pPr>
        <w:ind w:left="0" w:firstLine="0"/>
      </w:pPr>
    </w:p>
    <w:p w14:paraId="7AAB9AA8" w14:textId="77777777" w:rsidR="001521B6" w:rsidRPr="00FB52C0" w:rsidRDefault="001521B6" w:rsidP="00FB52C0">
      <w:pPr>
        <w:ind w:left="0" w:firstLine="0"/>
      </w:pPr>
    </w:p>
    <w:p w14:paraId="2459151F" w14:textId="77777777" w:rsidR="00AE7077" w:rsidRPr="00FB52C0" w:rsidRDefault="00AE7077" w:rsidP="00FB52C0">
      <w:pPr>
        <w:ind w:left="0" w:firstLine="0"/>
        <w:jc w:val="center"/>
        <w:rPr>
          <w:b/>
          <w:sz w:val="36"/>
          <w:szCs w:val="36"/>
        </w:rPr>
      </w:pPr>
      <w:r w:rsidRPr="00FB52C0">
        <w:rPr>
          <w:rFonts w:hint="eastAsia"/>
          <w:b/>
          <w:sz w:val="36"/>
          <w:szCs w:val="36"/>
        </w:rPr>
        <w:t>云核客户端安全输入系统开发人员手册</w:t>
      </w:r>
    </w:p>
    <w:p w14:paraId="088C03EE" w14:textId="77777777" w:rsidR="00AE7077" w:rsidRPr="00FB52C0" w:rsidRDefault="00AE7077" w:rsidP="00FB52C0">
      <w:pPr>
        <w:ind w:left="0" w:firstLine="0"/>
        <w:jc w:val="center"/>
        <w:rPr>
          <w:b/>
          <w:sz w:val="36"/>
          <w:szCs w:val="36"/>
        </w:rPr>
      </w:pPr>
      <w:r w:rsidRPr="00FB52C0">
        <w:rPr>
          <w:rFonts w:hint="eastAsia"/>
          <w:b/>
          <w:sz w:val="36"/>
          <w:szCs w:val="36"/>
        </w:rPr>
        <w:t>(</w:t>
      </w:r>
      <w:proofErr w:type="spellStart"/>
      <w:r w:rsidRPr="00FB52C0">
        <w:rPr>
          <w:rFonts w:hint="eastAsia"/>
          <w:b/>
          <w:sz w:val="36"/>
          <w:szCs w:val="36"/>
        </w:rPr>
        <w:t>iOS</w:t>
      </w:r>
      <w:proofErr w:type="spellEnd"/>
      <w:r w:rsidRPr="00FB52C0">
        <w:rPr>
          <w:rFonts w:hint="eastAsia"/>
          <w:b/>
          <w:sz w:val="36"/>
          <w:szCs w:val="36"/>
        </w:rPr>
        <w:t>版</w:t>
      </w:r>
      <w:r w:rsidRPr="00FB52C0">
        <w:rPr>
          <w:rFonts w:hint="eastAsia"/>
          <w:b/>
          <w:sz w:val="36"/>
          <w:szCs w:val="36"/>
        </w:rPr>
        <w:t>)</w:t>
      </w:r>
    </w:p>
    <w:p w14:paraId="7E7F87BD" w14:textId="77777777" w:rsidR="009077C4" w:rsidRPr="00FB52C0" w:rsidRDefault="009077C4" w:rsidP="00FB52C0">
      <w:pPr>
        <w:ind w:left="0" w:firstLine="0"/>
      </w:pPr>
    </w:p>
    <w:p w14:paraId="7D876C65" w14:textId="77777777" w:rsidR="001521B6" w:rsidRPr="00FB52C0" w:rsidRDefault="001521B6" w:rsidP="00FB52C0">
      <w:pPr>
        <w:ind w:left="0" w:firstLine="0"/>
      </w:pPr>
    </w:p>
    <w:p w14:paraId="4F565FF1" w14:textId="77777777" w:rsidR="001521B6" w:rsidRPr="00FB52C0" w:rsidRDefault="001521B6" w:rsidP="00FB52C0">
      <w:pPr>
        <w:ind w:left="0" w:firstLine="0"/>
      </w:pPr>
    </w:p>
    <w:p w14:paraId="3FAB8721" w14:textId="77777777" w:rsidR="001521B6" w:rsidRPr="00FB52C0" w:rsidRDefault="001521B6" w:rsidP="00FB52C0">
      <w:pPr>
        <w:ind w:left="0" w:firstLine="0"/>
      </w:pPr>
    </w:p>
    <w:p w14:paraId="326BCA04" w14:textId="77777777" w:rsidR="00F275D5" w:rsidRPr="00FB52C0" w:rsidRDefault="00F275D5" w:rsidP="00FB52C0">
      <w:pPr>
        <w:ind w:left="0" w:firstLine="0"/>
      </w:pPr>
    </w:p>
    <w:p w14:paraId="6C31CACD" w14:textId="77777777" w:rsidR="001521B6" w:rsidRPr="00FB52C0" w:rsidRDefault="001521B6" w:rsidP="00FB52C0">
      <w:pPr>
        <w:ind w:left="0" w:firstLine="0"/>
      </w:pPr>
    </w:p>
    <w:p w14:paraId="4D3E0206" w14:textId="77777777" w:rsidR="00F275D5" w:rsidRPr="00FB52C0" w:rsidRDefault="00F275D5" w:rsidP="00FB52C0">
      <w:pPr>
        <w:ind w:left="0" w:firstLine="0"/>
      </w:pPr>
    </w:p>
    <w:p w14:paraId="5EE07B37" w14:textId="77777777" w:rsidR="00F275D5" w:rsidRPr="00FB52C0" w:rsidRDefault="00F275D5" w:rsidP="00FB52C0">
      <w:pPr>
        <w:ind w:left="0" w:firstLine="0"/>
      </w:pPr>
    </w:p>
    <w:p w14:paraId="64E3E16B" w14:textId="77777777" w:rsidR="00F275D5" w:rsidRPr="00FB52C0" w:rsidRDefault="00F275D5" w:rsidP="00FB52C0">
      <w:pPr>
        <w:ind w:left="0" w:firstLine="0"/>
      </w:pPr>
    </w:p>
    <w:p w14:paraId="154BAA0E" w14:textId="77777777" w:rsidR="001521B6" w:rsidRPr="00FB52C0" w:rsidRDefault="001521B6" w:rsidP="00FB52C0">
      <w:pPr>
        <w:ind w:left="0" w:firstLine="0"/>
      </w:pPr>
    </w:p>
    <w:p w14:paraId="12C788F2" w14:textId="77777777" w:rsidR="001521B6" w:rsidRPr="00FB52C0" w:rsidRDefault="00F85EC5" w:rsidP="00FB52C0">
      <w:pPr>
        <w:ind w:left="0" w:firstLine="0"/>
        <w:jc w:val="center"/>
      </w:pPr>
      <w:r>
        <w:pict w14:anchorId="0ADF5F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i1025" type="#_x0000_t75" alt="logo-png透明" style="width:169.8pt;height:53.65pt;visibility:visible;mso-wrap-style:square">
            <v:imagedata r:id="rId9" o:title="logo-png透明"/>
          </v:shape>
        </w:pict>
      </w:r>
    </w:p>
    <w:p w14:paraId="0BDD65B0" w14:textId="77777777" w:rsidR="001521B6" w:rsidRPr="00FB52C0" w:rsidRDefault="001521B6" w:rsidP="00FB52C0">
      <w:pPr>
        <w:ind w:left="0" w:firstLine="0"/>
      </w:pPr>
    </w:p>
    <w:p w14:paraId="4792C623" w14:textId="77777777" w:rsidR="001521B6" w:rsidRPr="00FB52C0" w:rsidRDefault="001521B6" w:rsidP="00FB52C0">
      <w:pPr>
        <w:ind w:left="0" w:firstLine="0"/>
      </w:pPr>
    </w:p>
    <w:p w14:paraId="64C80534" w14:textId="77777777" w:rsidR="00BA0306" w:rsidRPr="00FB52C0" w:rsidRDefault="00BA0306" w:rsidP="00FB52C0">
      <w:pPr>
        <w:ind w:left="0" w:firstLine="0"/>
      </w:pPr>
    </w:p>
    <w:p w14:paraId="687C8995" w14:textId="77777777" w:rsidR="00BA0306" w:rsidRPr="00FB52C0" w:rsidRDefault="00BA0306" w:rsidP="00FB52C0">
      <w:pPr>
        <w:ind w:left="0" w:firstLine="0"/>
      </w:pPr>
    </w:p>
    <w:p w14:paraId="0CB71656" w14:textId="77777777" w:rsidR="001521B6" w:rsidRPr="00FB52C0" w:rsidRDefault="001521B6" w:rsidP="00FB52C0">
      <w:pPr>
        <w:ind w:left="0" w:firstLine="0"/>
      </w:pPr>
    </w:p>
    <w:p w14:paraId="66E0A8B9" w14:textId="77777777" w:rsidR="001521B6" w:rsidRPr="00FB52C0" w:rsidRDefault="001521B6" w:rsidP="00FB52C0">
      <w:pPr>
        <w:ind w:left="0" w:firstLine="0"/>
      </w:pPr>
    </w:p>
    <w:p w14:paraId="53B5A5FC" w14:textId="77777777" w:rsidR="002212D0" w:rsidRPr="00FB52C0" w:rsidRDefault="002212D0" w:rsidP="00FB52C0">
      <w:pPr>
        <w:ind w:left="0" w:firstLine="0"/>
      </w:pPr>
    </w:p>
    <w:p w14:paraId="7AAD9A25" w14:textId="77777777" w:rsidR="002212D0" w:rsidRPr="00FB52C0" w:rsidRDefault="002212D0" w:rsidP="00FB52C0">
      <w:pPr>
        <w:ind w:left="0" w:firstLine="0"/>
      </w:pPr>
    </w:p>
    <w:p w14:paraId="70FF8954" w14:textId="77777777" w:rsidR="001521B6" w:rsidRPr="00FB52C0" w:rsidRDefault="006C2AD2" w:rsidP="00FB52C0">
      <w:pPr>
        <w:ind w:left="0" w:firstLine="0"/>
        <w:jc w:val="center"/>
      </w:pPr>
      <w:r w:rsidRPr="00FB52C0">
        <w:rPr>
          <w:rFonts w:hint="eastAsia"/>
        </w:rPr>
        <w:t>北京云核</w:t>
      </w:r>
      <w:r w:rsidR="00F275D5" w:rsidRPr="00FB52C0">
        <w:rPr>
          <w:rFonts w:hint="eastAsia"/>
        </w:rPr>
        <w:t>网络技术有限公司</w:t>
      </w:r>
    </w:p>
    <w:p w14:paraId="16446084" w14:textId="77777777" w:rsidR="00F275D5" w:rsidRPr="00FB52C0" w:rsidRDefault="00F275D5" w:rsidP="00FB52C0">
      <w:pPr>
        <w:ind w:left="0" w:firstLine="0"/>
        <w:jc w:val="center"/>
      </w:pPr>
    </w:p>
    <w:p w14:paraId="58376B50" w14:textId="508F43A9" w:rsidR="001521B6" w:rsidRPr="00FB52C0" w:rsidRDefault="00B907A6" w:rsidP="00FB52C0">
      <w:pPr>
        <w:ind w:left="0" w:firstLine="0"/>
        <w:jc w:val="center"/>
      </w:pPr>
      <w:r>
        <w:rPr>
          <w:rFonts w:hint="eastAsia"/>
        </w:rPr>
        <w:t>2017</w:t>
      </w:r>
      <w:r w:rsidR="00750328" w:rsidRPr="00FB52C0">
        <w:rPr>
          <w:rFonts w:hint="eastAsia"/>
        </w:rPr>
        <w:t>年</w:t>
      </w:r>
      <w:r w:rsidR="00481D75">
        <w:rPr>
          <w:rFonts w:hint="eastAsia"/>
        </w:rPr>
        <w:t>5</w:t>
      </w:r>
      <w:r w:rsidR="00750328" w:rsidRPr="00FB52C0">
        <w:rPr>
          <w:rFonts w:hint="eastAsia"/>
        </w:rPr>
        <w:t>月</w:t>
      </w:r>
      <w:r w:rsidR="00481D75">
        <w:rPr>
          <w:rFonts w:hint="eastAsia"/>
        </w:rPr>
        <w:t>2</w:t>
      </w:r>
      <w:bookmarkStart w:id="0" w:name="_GoBack"/>
      <w:bookmarkEnd w:id="0"/>
      <w:r w:rsidR="00481D75">
        <w:rPr>
          <w:rFonts w:hint="eastAsia"/>
        </w:rPr>
        <w:t>3</w:t>
      </w:r>
      <w:r w:rsidR="00750328" w:rsidRPr="00FB52C0">
        <w:rPr>
          <w:rFonts w:hint="eastAsia"/>
        </w:rPr>
        <w:t>日</w:t>
      </w:r>
    </w:p>
    <w:p w14:paraId="611CC137" w14:textId="77777777" w:rsidR="00F275D5" w:rsidRPr="00FB52C0" w:rsidRDefault="00F275D5" w:rsidP="00FB52C0">
      <w:pPr>
        <w:ind w:left="0" w:firstLine="0"/>
      </w:pPr>
    </w:p>
    <w:p w14:paraId="272D3D10" w14:textId="77777777" w:rsidR="001521B6" w:rsidRPr="00FB52C0" w:rsidRDefault="001521B6" w:rsidP="00FB52C0">
      <w:pPr>
        <w:ind w:left="0" w:firstLine="0"/>
      </w:pPr>
      <w:r w:rsidRPr="00FB52C0">
        <w:br w:type="page"/>
      </w:r>
    </w:p>
    <w:p w14:paraId="0D8C5FBD" w14:textId="77777777" w:rsidR="001521B6" w:rsidRPr="00FB52C0" w:rsidRDefault="001521B6" w:rsidP="00FB52C0">
      <w:pPr>
        <w:ind w:left="0" w:firstLine="0"/>
      </w:pPr>
      <w:r w:rsidRPr="00FB52C0">
        <w:rPr>
          <w:rFonts w:hint="eastAsia"/>
        </w:rPr>
        <w:t>文档修改记录</w:t>
      </w:r>
    </w:p>
    <w:p w14:paraId="5D418FBA" w14:textId="77777777" w:rsidR="001521B6" w:rsidRPr="00FB52C0" w:rsidRDefault="001521B6" w:rsidP="00FB52C0">
      <w:pPr>
        <w:ind w:left="0" w:firstLine="0"/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699"/>
        <w:gridCol w:w="2590"/>
        <w:gridCol w:w="1134"/>
        <w:gridCol w:w="1417"/>
        <w:gridCol w:w="1276"/>
        <w:gridCol w:w="1429"/>
      </w:tblGrid>
      <w:tr w:rsidR="005E596F" w:rsidRPr="00FB52C0" w14:paraId="3385AB83" w14:textId="77777777" w:rsidTr="00AC3938">
        <w:tc>
          <w:tcPr>
            <w:tcW w:w="699" w:type="dxa"/>
            <w:tcMar>
              <w:left w:w="28" w:type="dxa"/>
              <w:right w:w="28" w:type="dxa"/>
            </w:tcMar>
          </w:tcPr>
          <w:p w14:paraId="3733CA02" w14:textId="77777777" w:rsidR="005E596F" w:rsidRPr="00FB52C0" w:rsidRDefault="005E596F" w:rsidP="00FB52C0">
            <w:pPr>
              <w:ind w:left="0" w:firstLine="0"/>
            </w:pPr>
            <w:r w:rsidRPr="00FB52C0">
              <w:rPr>
                <w:rFonts w:hint="eastAsia"/>
              </w:rPr>
              <w:t>版本</w:t>
            </w:r>
          </w:p>
        </w:tc>
        <w:tc>
          <w:tcPr>
            <w:tcW w:w="2590" w:type="dxa"/>
            <w:tcMar>
              <w:left w:w="28" w:type="dxa"/>
              <w:right w:w="28" w:type="dxa"/>
            </w:tcMar>
          </w:tcPr>
          <w:p w14:paraId="58D976BB" w14:textId="77777777" w:rsidR="005E596F" w:rsidRPr="00FB52C0" w:rsidRDefault="005E596F" w:rsidP="00FB52C0">
            <w:pPr>
              <w:ind w:left="0" w:firstLine="0"/>
            </w:pPr>
            <w:r w:rsidRPr="00FB52C0">
              <w:rPr>
                <w:rFonts w:hint="eastAsia"/>
              </w:rPr>
              <w:t>内容</w:t>
            </w:r>
          </w:p>
        </w:tc>
        <w:tc>
          <w:tcPr>
            <w:tcW w:w="1134" w:type="dxa"/>
            <w:tcMar>
              <w:left w:w="28" w:type="dxa"/>
              <w:right w:w="28" w:type="dxa"/>
            </w:tcMar>
          </w:tcPr>
          <w:p w14:paraId="29ACD321" w14:textId="77777777" w:rsidR="005E596F" w:rsidRPr="00FB52C0" w:rsidRDefault="005E596F" w:rsidP="00FB52C0">
            <w:pPr>
              <w:ind w:left="0" w:firstLine="0"/>
            </w:pPr>
            <w:r w:rsidRPr="00FB52C0">
              <w:rPr>
                <w:rFonts w:hint="eastAsia"/>
              </w:rPr>
              <w:t>编写人</w:t>
            </w:r>
          </w:p>
        </w:tc>
        <w:tc>
          <w:tcPr>
            <w:tcW w:w="1417" w:type="dxa"/>
          </w:tcPr>
          <w:p w14:paraId="662C61BE" w14:textId="77777777" w:rsidR="005E596F" w:rsidRPr="00FB52C0" w:rsidRDefault="005E596F" w:rsidP="00FB52C0">
            <w:pPr>
              <w:ind w:left="0" w:firstLine="0"/>
            </w:pPr>
            <w:r w:rsidRPr="00FB52C0">
              <w:rPr>
                <w:rFonts w:hint="eastAsia"/>
              </w:rPr>
              <w:t>编写日期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14:paraId="4FAE9E2C" w14:textId="77777777" w:rsidR="005E596F" w:rsidRPr="00FB52C0" w:rsidRDefault="005E596F" w:rsidP="00FB52C0">
            <w:pPr>
              <w:ind w:left="0" w:firstLine="0"/>
            </w:pPr>
            <w:r w:rsidRPr="00FB52C0">
              <w:rPr>
                <w:rFonts w:hint="eastAsia"/>
              </w:rPr>
              <w:t>审核人</w:t>
            </w:r>
          </w:p>
        </w:tc>
        <w:tc>
          <w:tcPr>
            <w:tcW w:w="1429" w:type="dxa"/>
          </w:tcPr>
          <w:p w14:paraId="78F6EA41" w14:textId="77777777" w:rsidR="005E596F" w:rsidRPr="00FB52C0" w:rsidRDefault="005E596F" w:rsidP="00FB52C0">
            <w:pPr>
              <w:ind w:left="0" w:firstLine="0"/>
            </w:pPr>
            <w:r w:rsidRPr="00FB52C0">
              <w:rPr>
                <w:rFonts w:hint="eastAsia"/>
              </w:rPr>
              <w:t>审核日期</w:t>
            </w:r>
          </w:p>
        </w:tc>
      </w:tr>
      <w:tr w:rsidR="005E596F" w:rsidRPr="00FB52C0" w14:paraId="494EAA98" w14:textId="77777777" w:rsidTr="00AC3938">
        <w:tc>
          <w:tcPr>
            <w:tcW w:w="699" w:type="dxa"/>
            <w:tcMar>
              <w:left w:w="28" w:type="dxa"/>
              <w:right w:w="28" w:type="dxa"/>
            </w:tcMar>
          </w:tcPr>
          <w:p w14:paraId="2A1189A6" w14:textId="77777777" w:rsidR="005E596F" w:rsidRPr="00FB52C0" w:rsidRDefault="005E596F" w:rsidP="00FB52C0">
            <w:pPr>
              <w:ind w:left="0" w:firstLine="0"/>
            </w:pPr>
            <w:r w:rsidRPr="00FB52C0">
              <w:rPr>
                <w:rFonts w:hint="eastAsia"/>
              </w:rPr>
              <w:t>1.0</w:t>
            </w:r>
          </w:p>
        </w:tc>
        <w:tc>
          <w:tcPr>
            <w:tcW w:w="2590" w:type="dxa"/>
            <w:tcMar>
              <w:left w:w="28" w:type="dxa"/>
              <w:right w:w="28" w:type="dxa"/>
            </w:tcMar>
          </w:tcPr>
          <w:p w14:paraId="7DDA5C99" w14:textId="77777777" w:rsidR="005E596F" w:rsidRPr="00FB52C0" w:rsidRDefault="005E596F" w:rsidP="00FB52C0">
            <w:pPr>
              <w:ind w:left="0" w:firstLine="0"/>
            </w:pPr>
            <w:r w:rsidRPr="00FB52C0">
              <w:rPr>
                <w:rFonts w:hint="eastAsia"/>
              </w:rPr>
              <w:t>新建</w:t>
            </w:r>
          </w:p>
        </w:tc>
        <w:tc>
          <w:tcPr>
            <w:tcW w:w="1134" w:type="dxa"/>
            <w:tcMar>
              <w:left w:w="28" w:type="dxa"/>
              <w:right w:w="28" w:type="dxa"/>
            </w:tcMar>
          </w:tcPr>
          <w:p w14:paraId="3D1F5BBC" w14:textId="77777777" w:rsidR="005E596F" w:rsidRPr="00FB52C0" w:rsidRDefault="005F7A17" w:rsidP="00FB52C0">
            <w:pPr>
              <w:ind w:left="0" w:firstLine="0"/>
            </w:pPr>
            <w:r w:rsidRPr="00FB52C0">
              <w:rPr>
                <w:rFonts w:hint="eastAsia"/>
              </w:rPr>
              <w:t>王雪松</w:t>
            </w:r>
          </w:p>
        </w:tc>
        <w:tc>
          <w:tcPr>
            <w:tcW w:w="1417" w:type="dxa"/>
          </w:tcPr>
          <w:p w14:paraId="770F0267" w14:textId="77777777" w:rsidR="005E596F" w:rsidRPr="00FB52C0" w:rsidRDefault="003A1484" w:rsidP="00FB52C0">
            <w:pPr>
              <w:ind w:left="0" w:firstLine="0"/>
            </w:pPr>
            <w:r w:rsidRPr="00FB52C0">
              <w:rPr>
                <w:rFonts w:hint="eastAsia"/>
              </w:rPr>
              <w:t>2015-5</w:t>
            </w:r>
            <w:r w:rsidR="00B227D4" w:rsidRPr="00FB52C0">
              <w:rPr>
                <w:rFonts w:hint="eastAsia"/>
              </w:rPr>
              <w:t>-</w:t>
            </w:r>
            <w:r w:rsidRPr="00FB52C0">
              <w:rPr>
                <w:rFonts w:hint="eastAsia"/>
              </w:rPr>
              <w:t>1</w:t>
            </w:r>
            <w:r w:rsidR="005F14C8">
              <w:rPr>
                <w:rFonts w:hint="eastAsia"/>
              </w:rPr>
              <w:t>5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14:paraId="15DC11B9" w14:textId="77777777" w:rsidR="005E596F" w:rsidRPr="00FB52C0" w:rsidRDefault="005E596F" w:rsidP="00FB52C0">
            <w:pPr>
              <w:ind w:left="0" w:firstLine="0"/>
            </w:pPr>
          </w:p>
        </w:tc>
        <w:tc>
          <w:tcPr>
            <w:tcW w:w="1429" w:type="dxa"/>
          </w:tcPr>
          <w:p w14:paraId="36A093B0" w14:textId="77777777" w:rsidR="005E596F" w:rsidRPr="00FB52C0" w:rsidRDefault="005E596F" w:rsidP="00FB52C0">
            <w:pPr>
              <w:ind w:left="0" w:firstLine="0"/>
            </w:pPr>
          </w:p>
        </w:tc>
      </w:tr>
      <w:tr w:rsidR="003A1484" w:rsidRPr="00FB52C0" w14:paraId="4C8643A8" w14:textId="77777777" w:rsidTr="00AC3938">
        <w:tc>
          <w:tcPr>
            <w:tcW w:w="699" w:type="dxa"/>
            <w:tcMar>
              <w:left w:w="28" w:type="dxa"/>
              <w:right w:w="28" w:type="dxa"/>
            </w:tcMar>
          </w:tcPr>
          <w:p w14:paraId="69F35305" w14:textId="7EAE8D68" w:rsidR="003A1484" w:rsidRPr="00FB52C0" w:rsidRDefault="00B907A6" w:rsidP="00FB52C0">
            <w:pPr>
              <w:ind w:left="0" w:firstLine="0"/>
            </w:pPr>
            <w:r>
              <w:rPr>
                <w:rFonts w:hint="eastAsia"/>
              </w:rPr>
              <w:t>1.1</w:t>
            </w:r>
          </w:p>
        </w:tc>
        <w:tc>
          <w:tcPr>
            <w:tcW w:w="2590" w:type="dxa"/>
            <w:tcMar>
              <w:left w:w="28" w:type="dxa"/>
              <w:right w:w="28" w:type="dxa"/>
            </w:tcMar>
          </w:tcPr>
          <w:p w14:paraId="36C4E3CC" w14:textId="2D2AB6C0" w:rsidR="003A1484" w:rsidRPr="00FB52C0" w:rsidRDefault="00B907A6" w:rsidP="00FB52C0">
            <w:pPr>
              <w:ind w:left="0" w:firstLine="0"/>
            </w:pPr>
            <w:r>
              <w:rPr>
                <w:rFonts w:hint="eastAsia"/>
              </w:rPr>
              <w:t>修正描述错误</w:t>
            </w:r>
          </w:p>
        </w:tc>
        <w:tc>
          <w:tcPr>
            <w:tcW w:w="1134" w:type="dxa"/>
            <w:tcMar>
              <w:left w:w="28" w:type="dxa"/>
              <w:right w:w="28" w:type="dxa"/>
            </w:tcMar>
          </w:tcPr>
          <w:p w14:paraId="3A63E20D" w14:textId="74B12161" w:rsidR="003A1484" w:rsidRPr="00FB52C0" w:rsidRDefault="00B907A6" w:rsidP="00FB52C0">
            <w:pPr>
              <w:ind w:left="0" w:firstLine="0"/>
            </w:pPr>
            <w:r>
              <w:rPr>
                <w:rFonts w:hint="eastAsia"/>
              </w:rPr>
              <w:t>王雪松</w:t>
            </w:r>
          </w:p>
        </w:tc>
        <w:tc>
          <w:tcPr>
            <w:tcW w:w="1417" w:type="dxa"/>
          </w:tcPr>
          <w:p w14:paraId="24E3D781" w14:textId="4C083BE3" w:rsidR="003A1484" w:rsidRPr="00FB52C0" w:rsidRDefault="00B907A6" w:rsidP="00FB52C0">
            <w:pPr>
              <w:ind w:left="0" w:firstLine="0"/>
            </w:pPr>
            <w:r>
              <w:rPr>
                <w:rFonts w:hint="eastAsia"/>
              </w:rPr>
              <w:t>2017-4-20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14:paraId="53CF2DFA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429" w:type="dxa"/>
          </w:tcPr>
          <w:p w14:paraId="4E23BFEA" w14:textId="77777777" w:rsidR="003A1484" w:rsidRPr="00FB52C0" w:rsidRDefault="003A1484" w:rsidP="00FB52C0">
            <w:pPr>
              <w:ind w:left="0" w:firstLine="0"/>
            </w:pPr>
          </w:p>
        </w:tc>
      </w:tr>
      <w:tr w:rsidR="003A1484" w:rsidRPr="00FB52C0" w14:paraId="6026A9AA" w14:textId="77777777" w:rsidTr="00AC3938">
        <w:tc>
          <w:tcPr>
            <w:tcW w:w="699" w:type="dxa"/>
            <w:tcMar>
              <w:left w:w="28" w:type="dxa"/>
              <w:right w:w="28" w:type="dxa"/>
            </w:tcMar>
          </w:tcPr>
          <w:p w14:paraId="55DE6117" w14:textId="7E35EE30" w:rsidR="003A1484" w:rsidRPr="00FB52C0" w:rsidRDefault="00E03B4C" w:rsidP="00FB52C0">
            <w:pPr>
              <w:ind w:left="0" w:firstLine="0"/>
            </w:pPr>
            <w:r>
              <w:rPr>
                <w:rFonts w:hint="eastAsia"/>
              </w:rPr>
              <w:t>1.2</w:t>
            </w:r>
          </w:p>
        </w:tc>
        <w:tc>
          <w:tcPr>
            <w:tcW w:w="2590" w:type="dxa"/>
            <w:tcMar>
              <w:left w:w="28" w:type="dxa"/>
              <w:right w:w="28" w:type="dxa"/>
            </w:tcMar>
          </w:tcPr>
          <w:p w14:paraId="4F3FA01F" w14:textId="211DF255" w:rsidR="003A1484" w:rsidRPr="00FB52C0" w:rsidRDefault="00E03B4C" w:rsidP="00FB52C0">
            <w:pPr>
              <w:ind w:left="0" w:firstLine="0"/>
            </w:pPr>
            <w:r>
              <w:rPr>
                <w:rFonts w:hint="eastAsia"/>
              </w:rPr>
              <w:t>增加集成要求、版本控制和密钥管理体系章节</w:t>
            </w:r>
          </w:p>
        </w:tc>
        <w:tc>
          <w:tcPr>
            <w:tcW w:w="1134" w:type="dxa"/>
            <w:tcMar>
              <w:left w:w="28" w:type="dxa"/>
              <w:right w:w="28" w:type="dxa"/>
            </w:tcMar>
          </w:tcPr>
          <w:p w14:paraId="56EEAD43" w14:textId="4700C9EF" w:rsidR="003A1484" w:rsidRPr="00FB52C0" w:rsidRDefault="00E03B4C" w:rsidP="00FB52C0">
            <w:pPr>
              <w:ind w:left="0" w:firstLine="0"/>
            </w:pPr>
            <w:r>
              <w:rPr>
                <w:rFonts w:hint="eastAsia"/>
              </w:rPr>
              <w:t>王雪松</w:t>
            </w:r>
          </w:p>
        </w:tc>
        <w:tc>
          <w:tcPr>
            <w:tcW w:w="1417" w:type="dxa"/>
          </w:tcPr>
          <w:p w14:paraId="1D79C1AD" w14:textId="78B3E8E6" w:rsidR="003A1484" w:rsidRPr="00FB52C0" w:rsidRDefault="00E03B4C" w:rsidP="00FB52C0">
            <w:pPr>
              <w:ind w:left="0" w:firstLine="0"/>
            </w:pPr>
            <w:r>
              <w:rPr>
                <w:rFonts w:hint="eastAsia"/>
              </w:rPr>
              <w:t>2017-5-23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14:paraId="6307D79F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429" w:type="dxa"/>
          </w:tcPr>
          <w:p w14:paraId="3EE7DD6E" w14:textId="77777777" w:rsidR="003A1484" w:rsidRPr="00FB52C0" w:rsidRDefault="003A1484" w:rsidP="00FB52C0">
            <w:pPr>
              <w:ind w:left="0" w:firstLine="0"/>
            </w:pPr>
          </w:p>
        </w:tc>
      </w:tr>
      <w:tr w:rsidR="003A1484" w:rsidRPr="00FB52C0" w14:paraId="677D6912" w14:textId="77777777" w:rsidTr="00AC3938">
        <w:tc>
          <w:tcPr>
            <w:tcW w:w="699" w:type="dxa"/>
            <w:tcMar>
              <w:left w:w="28" w:type="dxa"/>
              <w:right w:w="28" w:type="dxa"/>
            </w:tcMar>
          </w:tcPr>
          <w:p w14:paraId="4647BD64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2590" w:type="dxa"/>
            <w:tcMar>
              <w:left w:w="28" w:type="dxa"/>
              <w:right w:w="28" w:type="dxa"/>
            </w:tcMar>
          </w:tcPr>
          <w:p w14:paraId="49398EFA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134" w:type="dxa"/>
            <w:tcMar>
              <w:left w:w="28" w:type="dxa"/>
              <w:right w:w="28" w:type="dxa"/>
            </w:tcMar>
          </w:tcPr>
          <w:p w14:paraId="402EEB01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417" w:type="dxa"/>
          </w:tcPr>
          <w:p w14:paraId="62FA6B90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14:paraId="3BFD6A39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429" w:type="dxa"/>
          </w:tcPr>
          <w:p w14:paraId="03E0F0AA" w14:textId="77777777" w:rsidR="003A1484" w:rsidRPr="00FB52C0" w:rsidRDefault="003A1484" w:rsidP="00FB52C0">
            <w:pPr>
              <w:ind w:left="0" w:firstLine="0"/>
            </w:pPr>
          </w:p>
        </w:tc>
      </w:tr>
      <w:tr w:rsidR="003A1484" w:rsidRPr="00FB52C0" w14:paraId="098A1B7A" w14:textId="77777777" w:rsidTr="00AC3938">
        <w:tc>
          <w:tcPr>
            <w:tcW w:w="699" w:type="dxa"/>
            <w:tcMar>
              <w:left w:w="28" w:type="dxa"/>
              <w:right w:w="28" w:type="dxa"/>
            </w:tcMar>
          </w:tcPr>
          <w:p w14:paraId="5134C409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2590" w:type="dxa"/>
            <w:tcMar>
              <w:left w:w="28" w:type="dxa"/>
              <w:right w:w="28" w:type="dxa"/>
            </w:tcMar>
          </w:tcPr>
          <w:p w14:paraId="705167B5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134" w:type="dxa"/>
            <w:tcMar>
              <w:left w:w="28" w:type="dxa"/>
              <w:right w:w="28" w:type="dxa"/>
            </w:tcMar>
          </w:tcPr>
          <w:p w14:paraId="7E046DCE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417" w:type="dxa"/>
          </w:tcPr>
          <w:p w14:paraId="0AF57D23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14:paraId="06CE6097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429" w:type="dxa"/>
          </w:tcPr>
          <w:p w14:paraId="365C2F29" w14:textId="77777777" w:rsidR="003A1484" w:rsidRPr="00FB52C0" w:rsidRDefault="003A1484" w:rsidP="00FB52C0">
            <w:pPr>
              <w:ind w:left="0" w:firstLine="0"/>
            </w:pPr>
          </w:p>
        </w:tc>
      </w:tr>
      <w:tr w:rsidR="003A1484" w:rsidRPr="00FB52C0" w14:paraId="43F8DFB9" w14:textId="77777777" w:rsidTr="00AC3938">
        <w:tc>
          <w:tcPr>
            <w:tcW w:w="699" w:type="dxa"/>
            <w:tcMar>
              <w:left w:w="28" w:type="dxa"/>
              <w:right w:w="28" w:type="dxa"/>
            </w:tcMar>
          </w:tcPr>
          <w:p w14:paraId="124CDA29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2590" w:type="dxa"/>
            <w:tcMar>
              <w:left w:w="28" w:type="dxa"/>
              <w:right w:w="28" w:type="dxa"/>
            </w:tcMar>
          </w:tcPr>
          <w:p w14:paraId="295A0B45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134" w:type="dxa"/>
            <w:tcMar>
              <w:left w:w="28" w:type="dxa"/>
              <w:right w:w="28" w:type="dxa"/>
            </w:tcMar>
          </w:tcPr>
          <w:p w14:paraId="7E6F2EA1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417" w:type="dxa"/>
          </w:tcPr>
          <w:p w14:paraId="0A5CCB28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14:paraId="24EA69F7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429" w:type="dxa"/>
          </w:tcPr>
          <w:p w14:paraId="4FEFF78E" w14:textId="77777777" w:rsidR="003A1484" w:rsidRPr="00FB52C0" w:rsidRDefault="003A1484" w:rsidP="00FB52C0">
            <w:pPr>
              <w:ind w:left="0" w:firstLine="0"/>
            </w:pPr>
          </w:p>
        </w:tc>
      </w:tr>
      <w:tr w:rsidR="003A1484" w:rsidRPr="00FB52C0" w14:paraId="39D80801" w14:textId="77777777" w:rsidTr="00AC3938">
        <w:tc>
          <w:tcPr>
            <w:tcW w:w="699" w:type="dxa"/>
            <w:tcMar>
              <w:left w:w="28" w:type="dxa"/>
              <w:right w:w="28" w:type="dxa"/>
            </w:tcMar>
          </w:tcPr>
          <w:p w14:paraId="3DAB8D94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2590" w:type="dxa"/>
            <w:tcMar>
              <w:left w:w="28" w:type="dxa"/>
              <w:right w:w="28" w:type="dxa"/>
            </w:tcMar>
          </w:tcPr>
          <w:p w14:paraId="79634AA4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134" w:type="dxa"/>
            <w:tcMar>
              <w:left w:w="28" w:type="dxa"/>
              <w:right w:w="28" w:type="dxa"/>
            </w:tcMar>
          </w:tcPr>
          <w:p w14:paraId="71337AA6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417" w:type="dxa"/>
          </w:tcPr>
          <w:p w14:paraId="5EF522EC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14:paraId="7D4991DF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429" w:type="dxa"/>
          </w:tcPr>
          <w:p w14:paraId="0A6E058F" w14:textId="77777777" w:rsidR="003A1484" w:rsidRPr="00FB52C0" w:rsidRDefault="003A1484" w:rsidP="00FB52C0">
            <w:pPr>
              <w:ind w:left="0" w:firstLine="0"/>
            </w:pPr>
          </w:p>
        </w:tc>
      </w:tr>
      <w:tr w:rsidR="003A1484" w:rsidRPr="00FB52C0" w14:paraId="599EFCF1" w14:textId="77777777" w:rsidTr="00AC3938">
        <w:tc>
          <w:tcPr>
            <w:tcW w:w="699" w:type="dxa"/>
            <w:tcMar>
              <w:left w:w="28" w:type="dxa"/>
              <w:right w:w="28" w:type="dxa"/>
            </w:tcMar>
          </w:tcPr>
          <w:p w14:paraId="2FB7EC06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2590" w:type="dxa"/>
            <w:tcMar>
              <w:left w:w="28" w:type="dxa"/>
              <w:right w:w="28" w:type="dxa"/>
            </w:tcMar>
          </w:tcPr>
          <w:p w14:paraId="3DE67DF8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134" w:type="dxa"/>
            <w:tcMar>
              <w:left w:w="28" w:type="dxa"/>
              <w:right w:w="28" w:type="dxa"/>
            </w:tcMar>
          </w:tcPr>
          <w:p w14:paraId="4E7B5A20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417" w:type="dxa"/>
          </w:tcPr>
          <w:p w14:paraId="6D3D5EF4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14:paraId="6670B4F8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429" w:type="dxa"/>
          </w:tcPr>
          <w:p w14:paraId="0CDB7187" w14:textId="77777777" w:rsidR="003A1484" w:rsidRPr="00FB52C0" w:rsidRDefault="003A1484" w:rsidP="00FB52C0">
            <w:pPr>
              <w:ind w:left="0" w:firstLine="0"/>
            </w:pPr>
          </w:p>
        </w:tc>
      </w:tr>
      <w:tr w:rsidR="003A1484" w:rsidRPr="00FB52C0" w14:paraId="65458FB9" w14:textId="77777777" w:rsidTr="00AC3938">
        <w:tc>
          <w:tcPr>
            <w:tcW w:w="699" w:type="dxa"/>
            <w:tcMar>
              <w:left w:w="28" w:type="dxa"/>
              <w:right w:w="28" w:type="dxa"/>
            </w:tcMar>
          </w:tcPr>
          <w:p w14:paraId="435A8C88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2590" w:type="dxa"/>
            <w:tcMar>
              <w:left w:w="28" w:type="dxa"/>
              <w:right w:w="28" w:type="dxa"/>
            </w:tcMar>
          </w:tcPr>
          <w:p w14:paraId="03CE153A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134" w:type="dxa"/>
            <w:tcMar>
              <w:left w:w="28" w:type="dxa"/>
              <w:right w:w="28" w:type="dxa"/>
            </w:tcMar>
          </w:tcPr>
          <w:p w14:paraId="1411010E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417" w:type="dxa"/>
          </w:tcPr>
          <w:p w14:paraId="6B62254A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14:paraId="2F3D725B" w14:textId="77777777" w:rsidR="003A1484" w:rsidRPr="00FB52C0" w:rsidRDefault="003A1484" w:rsidP="00FB52C0">
            <w:pPr>
              <w:ind w:left="0" w:firstLine="0"/>
            </w:pPr>
          </w:p>
        </w:tc>
        <w:tc>
          <w:tcPr>
            <w:tcW w:w="1429" w:type="dxa"/>
          </w:tcPr>
          <w:p w14:paraId="6358EB3E" w14:textId="77777777" w:rsidR="003A1484" w:rsidRPr="00FB52C0" w:rsidRDefault="003A1484" w:rsidP="00FB52C0">
            <w:pPr>
              <w:ind w:left="0" w:firstLine="0"/>
            </w:pPr>
          </w:p>
        </w:tc>
      </w:tr>
    </w:tbl>
    <w:p w14:paraId="38A7A31E" w14:textId="77777777" w:rsidR="001521B6" w:rsidRPr="00FB52C0" w:rsidRDefault="001521B6" w:rsidP="00FB52C0">
      <w:pPr>
        <w:ind w:left="0" w:firstLine="0"/>
      </w:pPr>
    </w:p>
    <w:p w14:paraId="122999DB" w14:textId="77777777" w:rsidR="001521B6" w:rsidRPr="00FB52C0" w:rsidRDefault="001521B6" w:rsidP="00FB52C0">
      <w:pPr>
        <w:ind w:left="0" w:firstLine="0"/>
      </w:pPr>
    </w:p>
    <w:p w14:paraId="610025DF" w14:textId="77777777" w:rsidR="001521B6" w:rsidRPr="00FB52C0" w:rsidRDefault="001521B6" w:rsidP="00FB52C0">
      <w:pPr>
        <w:ind w:left="0" w:firstLine="0"/>
      </w:pPr>
      <w:r w:rsidRPr="00FB52C0">
        <w:rPr>
          <w:rFonts w:hint="eastAsia"/>
        </w:rPr>
        <w:t>版权申明：</w:t>
      </w:r>
    </w:p>
    <w:p w14:paraId="5DB9C882" w14:textId="77777777" w:rsidR="00F275D5" w:rsidRPr="00FB52C0" w:rsidRDefault="00F275D5" w:rsidP="00535C78">
      <w:pPr>
        <w:pStyle w:val="085"/>
        <w:ind w:firstLine="480"/>
      </w:pPr>
      <w:r w:rsidRPr="00FB52C0">
        <w:rPr>
          <w:rFonts w:hint="eastAsia"/>
        </w:rPr>
        <w:t>本文档的版权属于北京</w:t>
      </w:r>
      <w:r w:rsidR="003A1484" w:rsidRPr="00FB52C0">
        <w:rPr>
          <w:rFonts w:hint="eastAsia"/>
        </w:rPr>
        <w:t>云核</w:t>
      </w:r>
      <w:r w:rsidRPr="00FB52C0">
        <w:rPr>
          <w:rFonts w:hint="eastAsia"/>
        </w:rPr>
        <w:t>网络技术有限公司，任何人或组织未经许可，不得擅自修改、拷贝或以其它方式使用本文档中的内容。</w:t>
      </w:r>
    </w:p>
    <w:p w14:paraId="3B4DFDAA" w14:textId="77777777" w:rsidR="001521B6" w:rsidRPr="00FB52C0" w:rsidRDefault="001521B6" w:rsidP="00FB52C0">
      <w:pPr>
        <w:ind w:left="0" w:firstLine="0"/>
      </w:pPr>
    </w:p>
    <w:p w14:paraId="3A0945D0" w14:textId="77777777" w:rsidR="001521B6" w:rsidRPr="00FB52C0" w:rsidRDefault="001521B6" w:rsidP="00FB52C0">
      <w:pPr>
        <w:ind w:left="0" w:firstLine="0"/>
      </w:pPr>
      <w:r w:rsidRPr="00FB52C0">
        <w:br w:type="page"/>
      </w:r>
      <w:r w:rsidRPr="00FB52C0">
        <w:rPr>
          <w:rFonts w:hint="eastAsia"/>
        </w:rPr>
        <w:lastRenderedPageBreak/>
        <w:t>目</w:t>
      </w:r>
      <w:r w:rsidRPr="00FB52C0">
        <w:rPr>
          <w:rFonts w:hint="eastAsia"/>
        </w:rPr>
        <w:t xml:space="preserve">   </w:t>
      </w:r>
      <w:r w:rsidRPr="00FB52C0">
        <w:rPr>
          <w:rFonts w:hint="eastAsia"/>
        </w:rPr>
        <w:t>录</w:t>
      </w:r>
    </w:p>
    <w:p w14:paraId="10C81B5A" w14:textId="77777777" w:rsidR="001521B6" w:rsidRPr="00FB52C0" w:rsidRDefault="001521B6" w:rsidP="00FB52C0">
      <w:pPr>
        <w:ind w:left="0" w:firstLine="0"/>
      </w:pPr>
    </w:p>
    <w:p w14:paraId="2EAB47F1" w14:textId="77777777" w:rsidR="00481D75" w:rsidRDefault="008F794B">
      <w:pPr>
        <w:pStyle w:val="12"/>
        <w:tabs>
          <w:tab w:val="right" w:leader="dot" w:pos="839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FB52C0">
        <w:fldChar w:fldCharType="begin"/>
      </w:r>
      <w:r w:rsidR="001521B6" w:rsidRPr="00FB52C0">
        <w:instrText xml:space="preserve"> TOC \o "1-3" \h \z \u </w:instrText>
      </w:r>
      <w:r w:rsidRPr="00FB52C0">
        <w:fldChar w:fldCharType="separate"/>
      </w:r>
      <w:hyperlink w:anchor="_Toc483386006" w:history="1">
        <w:r w:rsidR="00481D75" w:rsidRPr="00C5317E">
          <w:rPr>
            <w:rStyle w:val="aa"/>
            <w:rFonts w:hint="eastAsia"/>
            <w:noProof/>
          </w:rPr>
          <w:t>一、</w:t>
        </w:r>
        <w:r w:rsidR="00481D75" w:rsidRPr="00C5317E">
          <w:rPr>
            <w:rStyle w:val="aa"/>
            <w:rFonts w:hint="eastAsia"/>
            <w:noProof/>
          </w:rPr>
          <w:t xml:space="preserve"> </w:t>
        </w:r>
        <w:r w:rsidR="00481D75" w:rsidRPr="00C5317E">
          <w:rPr>
            <w:rStyle w:val="aa"/>
            <w:rFonts w:hint="eastAsia"/>
            <w:noProof/>
          </w:rPr>
          <w:t>引言</w:t>
        </w:r>
        <w:r w:rsidR="00481D75">
          <w:rPr>
            <w:noProof/>
            <w:webHidden/>
          </w:rPr>
          <w:tab/>
        </w:r>
        <w:r w:rsidR="00481D75">
          <w:rPr>
            <w:noProof/>
            <w:webHidden/>
          </w:rPr>
          <w:fldChar w:fldCharType="begin"/>
        </w:r>
        <w:r w:rsidR="00481D75">
          <w:rPr>
            <w:noProof/>
            <w:webHidden/>
          </w:rPr>
          <w:instrText xml:space="preserve"> PAGEREF _Toc483386006 \h </w:instrText>
        </w:r>
        <w:r w:rsidR="00481D75">
          <w:rPr>
            <w:noProof/>
            <w:webHidden/>
          </w:rPr>
        </w:r>
        <w:r w:rsidR="00481D75">
          <w:rPr>
            <w:noProof/>
            <w:webHidden/>
          </w:rPr>
          <w:fldChar w:fldCharType="separate"/>
        </w:r>
        <w:r w:rsidR="00481D75">
          <w:rPr>
            <w:noProof/>
            <w:webHidden/>
          </w:rPr>
          <w:t>1</w:t>
        </w:r>
        <w:r w:rsidR="00481D75">
          <w:rPr>
            <w:noProof/>
            <w:webHidden/>
          </w:rPr>
          <w:fldChar w:fldCharType="end"/>
        </w:r>
      </w:hyperlink>
    </w:p>
    <w:p w14:paraId="7BF3A77D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07" w:history="1">
        <w:r w:rsidRPr="00C5317E">
          <w:rPr>
            <w:rStyle w:val="aa"/>
            <w:noProof/>
          </w:rPr>
          <w:t>1.1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D6D566D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08" w:history="1">
        <w:r w:rsidRPr="00C5317E">
          <w:rPr>
            <w:rStyle w:val="aa"/>
            <w:noProof/>
          </w:rPr>
          <w:t>1.2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背景知识及参考资料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9982B7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09" w:history="1">
        <w:r w:rsidRPr="00C5317E">
          <w:rPr>
            <w:rStyle w:val="aa"/>
            <w:noProof/>
          </w:rPr>
          <w:t>1.3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388EA1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10" w:history="1">
        <w:r w:rsidRPr="00C5317E">
          <w:rPr>
            <w:rStyle w:val="aa"/>
            <w:noProof/>
          </w:rPr>
          <w:t>1.4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开发环境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6C4A2C2" w14:textId="77777777" w:rsidR="00481D75" w:rsidRDefault="00481D75">
      <w:pPr>
        <w:pStyle w:val="12"/>
        <w:tabs>
          <w:tab w:val="right" w:leader="dot" w:pos="839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11" w:history="1">
        <w:r w:rsidRPr="00C5317E">
          <w:rPr>
            <w:rStyle w:val="aa"/>
            <w:rFonts w:hint="eastAsia"/>
            <w:noProof/>
          </w:rPr>
          <w:t>二、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0A4D873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12" w:history="1">
        <w:r w:rsidRPr="00C5317E">
          <w:rPr>
            <w:rStyle w:val="aa"/>
            <w:noProof/>
          </w:rPr>
          <w:t>2.1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组成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F1083CC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13" w:history="1">
        <w:r w:rsidRPr="00C5317E">
          <w:rPr>
            <w:rStyle w:val="aa"/>
            <w:noProof/>
          </w:rPr>
          <w:t>2.2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功能特点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79D2903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14" w:history="1">
        <w:r w:rsidRPr="00C5317E">
          <w:rPr>
            <w:rStyle w:val="aa"/>
            <w:noProof/>
          </w:rPr>
          <w:t>2.3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技术特点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33B3454" w14:textId="77777777" w:rsidR="00481D75" w:rsidRDefault="00481D75">
      <w:pPr>
        <w:pStyle w:val="12"/>
        <w:tabs>
          <w:tab w:val="right" w:leader="dot" w:pos="839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15" w:history="1">
        <w:r w:rsidRPr="00C5317E">
          <w:rPr>
            <w:rStyle w:val="aa"/>
            <w:rFonts w:hint="eastAsia"/>
            <w:noProof/>
          </w:rPr>
          <w:t>三、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云核安全输入系统使用方法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15344FE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16" w:history="1">
        <w:r w:rsidRPr="00C5317E">
          <w:rPr>
            <w:rStyle w:val="aa"/>
            <w:noProof/>
          </w:rPr>
          <w:t>3.1 ISV</w:t>
        </w:r>
        <w:r w:rsidRPr="00C5317E">
          <w:rPr>
            <w:rStyle w:val="aa"/>
            <w:rFonts w:hint="eastAsia"/>
            <w:noProof/>
          </w:rPr>
          <w:t>集成云核安全输入系统要求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28AB33E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17" w:history="1">
        <w:r w:rsidRPr="00C5317E">
          <w:rPr>
            <w:rStyle w:val="aa"/>
            <w:noProof/>
          </w:rPr>
          <w:t>3.2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在</w:t>
        </w:r>
        <w:r w:rsidRPr="00C5317E">
          <w:rPr>
            <w:rStyle w:val="aa"/>
            <w:noProof/>
          </w:rPr>
          <w:t>iOS</w:t>
        </w:r>
        <w:r w:rsidRPr="00C5317E">
          <w:rPr>
            <w:rStyle w:val="aa"/>
            <w:rFonts w:hint="eastAsia"/>
            <w:noProof/>
          </w:rPr>
          <w:t>项目中导入云核安全输入系统</w:t>
        </w:r>
        <w:r w:rsidRPr="00C5317E">
          <w:rPr>
            <w:rStyle w:val="aa"/>
            <w:noProof/>
          </w:rPr>
          <w:t>iOS</w:t>
        </w:r>
        <w:r w:rsidRPr="00C5317E">
          <w:rPr>
            <w:rStyle w:val="aa"/>
            <w:rFonts w:hint="eastAsia"/>
            <w:noProof/>
          </w:rPr>
          <w:t>版静态库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0B2BBD" w14:textId="77777777" w:rsidR="00481D75" w:rsidRDefault="00481D75" w:rsidP="00481D75">
      <w:pPr>
        <w:pStyle w:val="30"/>
        <w:tabs>
          <w:tab w:val="right" w:leader="dot" w:pos="8399"/>
        </w:tabs>
        <w:ind w:left="124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18" w:history="1">
        <w:r w:rsidRPr="00C5317E">
          <w:rPr>
            <w:rStyle w:val="aa"/>
            <w:noProof/>
          </w:rPr>
          <w:t>3.2.1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前提条件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D99BFCF" w14:textId="77777777" w:rsidR="00481D75" w:rsidRDefault="00481D75" w:rsidP="00481D75">
      <w:pPr>
        <w:pStyle w:val="30"/>
        <w:tabs>
          <w:tab w:val="right" w:leader="dot" w:pos="8399"/>
        </w:tabs>
        <w:ind w:left="124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19" w:history="1">
        <w:r w:rsidRPr="00C5317E">
          <w:rPr>
            <w:rStyle w:val="aa"/>
            <w:noProof/>
          </w:rPr>
          <w:t>3.2.2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导入云核安全输入系统</w:t>
        </w:r>
        <w:r w:rsidRPr="00C5317E">
          <w:rPr>
            <w:rStyle w:val="aa"/>
            <w:noProof/>
          </w:rPr>
          <w:t>iOS</w:t>
        </w:r>
        <w:r w:rsidRPr="00C5317E">
          <w:rPr>
            <w:rStyle w:val="aa"/>
            <w:rFonts w:hint="eastAsia"/>
            <w:noProof/>
          </w:rPr>
          <w:t>版软件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E60535A" w14:textId="77777777" w:rsidR="00481D75" w:rsidRDefault="00481D75" w:rsidP="00481D75">
      <w:pPr>
        <w:pStyle w:val="30"/>
        <w:tabs>
          <w:tab w:val="right" w:leader="dot" w:pos="8399"/>
        </w:tabs>
        <w:ind w:left="124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20" w:history="1">
        <w:r w:rsidRPr="00C5317E">
          <w:rPr>
            <w:rStyle w:val="aa"/>
            <w:noProof/>
          </w:rPr>
          <w:t>3.2.3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初始化系统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6A4D6F" w14:textId="77777777" w:rsidR="00481D75" w:rsidRDefault="00481D75" w:rsidP="00481D75">
      <w:pPr>
        <w:pStyle w:val="30"/>
        <w:tabs>
          <w:tab w:val="right" w:leader="dot" w:pos="8399"/>
        </w:tabs>
        <w:ind w:left="124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21" w:history="1">
        <w:r w:rsidRPr="00C5317E">
          <w:rPr>
            <w:rStyle w:val="aa"/>
            <w:noProof/>
          </w:rPr>
          <w:t>3.2.4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连接库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295578" w14:textId="77777777" w:rsidR="00481D75" w:rsidRDefault="00481D75" w:rsidP="00481D75">
      <w:pPr>
        <w:pStyle w:val="30"/>
        <w:tabs>
          <w:tab w:val="right" w:leader="dot" w:pos="8399"/>
        </w:tabs>
        <w:ind w:left="124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22" w:history="1">
        <w:r w:rsidRPr="00C5317E">
          <w:rPr>
            <w:rStyle w:val="aa"/>
            <w:noProof/>
          </w:rPr>
          <w:t>3.2.5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创建云核安全输入框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C0B4A3" w14:textId="77777777" w:rsidR="00481D75" w:rsidRDefault="00481D75" w:rsidP="00481D75">
      <w:pPr>
        <w:pStyle w:val="30"/>
        <w:tabs>
          <w:tab w:val="right" w:leader="dot" w:pos="8399"/>
        </w:tabs>
        <w:ind w:left="124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23" w:history="1">
        <w:r w:rsidRPr="00C5317E">
          <w:rPr>
            <w:rStyle w:val="aa"/>
            <w:noProof/>
          </w:rPr>
          <w:t>3.2.6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获取加密后的密码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DE951A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24" w:history="1">
        <w:r w:rsidRPr="00C5317E">
          <w:rPr>
            <w:rStyle w:val="aa"/>
            <w:noProof/>
          </w:rPr>
          <w:t>3.3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云核安全输入框接口说明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0ACFA7" w14:textId="77777777" w:rsidR="00481D75" w:rsidRDefault="00481D75" w:rsidP="00481D75">
      <w:pPr>
        <w:pStyle w:val="30"/>
        <w:tabs>
          <w:tab w:val="right" w:leader="dot" w:pos="8399"/>
        </w:tabs>
        <w:ind w:left="124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25" w:history="1">
        <w:r w:rsidRPr="00C5317E">
          <w:rPr>
            <w:rStyle w:val="aa"/>
            <w:noProof/>
          </w:rPr>
          <w:t>3.3.1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云核安全输入框属性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CCFEE7" w14:textId="77777777" w:rsidR="00481D75" w:rsidRDefault="00481D75" w:rsidP="00481D75">
      <w:pPr>
        <w:pStyle w:val="30"/>
        <w:tabs>
          <w:tab w:val="right" w:leader="dot" w:pos="8399"/>
        </w:tabs>
        <w:ind w:left="124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26" w:history="1">
        <w:r w:rsidRPr="00C5317E">
          <w:rPr>
            <w:rStyle w:val="aa"/>
            <w:noProof/>
          </w:rPr>
          <w:t>3.3.2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云核安全输入框方法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65BB777" w14:textId="77777777" w:rsidR="00481D75" w:rsidRDefault="00481D75" w:rsidP="00481D75">
      <w:pPr>
        <w:pStyle w:val="30"/>
        <w:tabs>
          <w:tab w:val="right" w:leader="dot" w:pos="8399"/>
        </w:tabs>
        <w:ind w:left="124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27" w:history="1">
        <w:r w:rsidRPr="00C5317E">
          <w:rPr>
            <w:rStyle w:val="aa"/>
            <w:noProof/>
          </w:rPr>
          <w:t>3.3.3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密码长度变化通知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9A1803" w14:textId="77777777" w:rsidR="00481D75" w:rsidRDefault="00481D75" w:rsidP="00481D75">
      <w:pPr>
        <w:pStyle w:val="30"/>
        <w:tabs>
          <w:tab w:val="right" w:leader="dot" w:pos="8399"/>
        </w:tabs>
        <w:ind w:left="124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28" w:history="1">
        <w:r w:rsidRPr="00C5317E">
          <w:rPr>
            <w:rStyle w:val="aa"/>
            <w:noProof/>
          </w:rPr>
          <w:t>3.3.4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银联算法说明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980561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29" w:history="1">
        <w:r w:rsidRPr="00C5317E">
          <w:rPr>
            <w:rStyle w:val="aa"/>
            <w:noProof/>
          </w:rPr>
          <w:t>3.4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密钥管理体系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132F5B" w14:textId="77777777" w:rsidR="00481D75" w:rsidRDefault="00481D75" w:rsidP="00481D75">
      <w:pPr>
        <w:pStyle w:val="30"/>
        <w:tabs>
          <w:tab w:val="right" w:leader="dot" w:pos="8399"/>
        </w:tabs>
        <w:ind w:left="124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30" w:history="1">
        <w:r w:rsidRPr="00C5317E">
          <w:rPr>
            <w:rStyle w:val="aa"/>
            <w:noProof/>
          </w:rPr>
          <w:t>3.4.1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客户端密钥管理体系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0C9D15" w14:textId="77777777" w:rsidR="00481D75" w:rsidRDefault="00481D75" w:rsidP="00481D75">
      <w:pPr>
        <w:pStyle w:val="30"/>
        <w:tabs>
          <w:tab w:val="right" w:leader="dot" w:pos="8399"/>
        </w:tabs>
        <w:ind w:left="124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31" w:history="1">
        <w:r w:rsidRPr="00C5317E">
          <w:rPr>
            <w:rStyle w:val="aa"/>
            <w:noProof/>
          </w:rPr>
          <w:t>3.4.2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服务端密钥管理体系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F32577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32" w:history="1">
        <w:r w:rsidRPr="00C5317E">
          <w:rPr>
            <w:rStyle w:val="aa"/>
            <w:noProof/>
          </w:rPr>
          <w:t>3.5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版本控制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F12338" w14:textId="77777777" w:rsidR="00481D75" w:rsidRDefault="00481D75">
      <w:pPr>
        <w:pStyle w:val="12"/>
        <w:tabs>
          <w:tab w:val="right" w:leader="dot" w:pos="839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33" w:history="1">
        <w:r w:rsidRPr="00C5317E">
          <w:rPr>
            <w:rStyle w:val="aa"/>
            <w:rFonts w:hint="eastAsia"/>
            <w:noProof/>
          </w:rPr>
          <w:t>四、</w:t>
        </w:r>
        <w:r w:rsidRPr="00C5317E">
          <w:rPr>
            <w:rStyle w:val="aa"/>
            <w:noProof/>
          </w:rPr>
          <w:t xml:space="preserve"> Web</w:t>
        </w:r>
        <w:r w:rsidRPr="00C5317E">
          <w:rPr>
            <w:rStyle w:val="aa"/>
            <w:rFonts w:hint="eastAsia"/>
            <w:noProof/>
          </w:rPr>
          <w:t>与原生混合模型下安全输入系统的集成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E0DEC7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34" w:history="1">
        <w:r w:rsidRPr="00C5317E">
          <w:rPr>
            <w:rStyle w:val="aa"/>
            <w:noProof/>
          </w:rPr>
          <w:t>4.1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CF646A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35" w:history="1">
        <w:r w:rsidRPr="00C5317E">
          <w:rPr>
            <w:rStyle w:val="aa"/>
            <w:noProof/>
          </w:rPr>
          <w:t>4.2 WebPasswordKeyboard</w:t>
        </w:r>
        <w:r w:rsidRPr="00C5317E">
          <w:rPr>
            <w:rStyle w:val="aa"/>
            <w:rFonts w:hint="eastAsia"/>
            <w:noProof/>
          </w:rPr>
          <w:t>类的初始化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4C1477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36" w:history="1">
        <w:r w:rsidRPr="00C5317E">
          <w:rPr>
            <w:rStyle w:val="aa"/>
            <w:noProof/>
          </w:rPr>
          <w:t>4.3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控件键盘的显示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BA10E5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37" w:history="1">
        <w:r w:rsidRPr="00C5317E">
          <w:rPr>
            <w:rStyle w:val="aa"/>
            <w:noProof/>
          </w:rPr>
          <w:t>4.4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控制键盘的隐藏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26D7D1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38" w:history="1">
        <w:r w:rsidRPr="00C5317E">
          <w:rPr>
            <w:rStyle w:val="aa"/>
            <w:noProof/>
          </w:rPr>
          <w:t>4.5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控制输入域内容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32305C" w14:textId="77777777" w:rsidR="00481D75" w:rsidRDefault="00481D75" w:rsidP="00481D75">
      <w:pPr>
        <w:pStyle w:val="22"/>
        <w:tabs>
          <w:tab w:val="right" w:leader="dot" w:pos="8399"/>
        </w:tabs>
        <w:ind w:left="76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386039" w:history="1">
        <w:r w:rsidRPr="00C5317E">
          <w:rPr>
            <w:rStyle w:val="aa"/>
            <w:noProof/>
          </w:rPr>
          <w:t>4.6</w:t>
        </w:r>
        <w:r w:rsidRPr="00C5317E">
          <w:rPr>
            <w:rStyle w:val="aa"/>
            <w:rFonts w:hint="eastAsia"/>
            <w:noProof/>
          </w:rPr>
          <w:t xml:space="preserve"> </w:t>
        </w:r>
        <w:r w:rsidRPr="00C5317E">
          <w:rPr>
            <w:rStyle w:val="aa"/>
            <w:rFonts w:hint="eastAsia"/>
            <w:noProof/>
          </w:rPr>
          <w:t>提交表单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_Toc483386039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5B542EC" w14:textId="77777777" w:rsidR="001521B6" w:rsidRPr="00FB52C0" w:rsidRDefault="008F794B" w:rsidP="00FB52C0">
      <w:pPr>
        <w:ind w:left="0" w:firstLine="0"/>
        <w:sectPr w:rsidR="001521B6" w:rsidRPr="00FB52C0" w:rsidSect="00F275D5">
          <w:headerReference w:type="default" r:id="rId10"/>
          <w:pgSz w:w="11906" w:h="16838" w:code="9"/>
          <w:pgMar w:top="1440" w:right="1700" w:bottom="1440" w:left="1797" w:header="851" w:footer="992" w:gutter="0"/>
          <w:cols w:space="425"/>
          <w:docGrid w:type="lines" w:linePitch="312"/>
        </w:sectPr>
      </w:pPr>
      <w:r w:rsidRPr="00FB52C0">
        <w:fldChar w:fldCharType="end"/>
      </w:r>
    </w:p>
    <w:p w14:paraId="25D53CF7" w14:textId="77777777" w:rsidR="00CF57D2" w:rsidRPr="00FB52C0" w:rsidRDefault="00CF57D2" w:rsidP="00831253">
      <w:pPr>
        <w:pStyle w:val="11"/>
      </w:pPr>
      <w:bookmarkStart w:id="1" w:name="_Toc521464958"/>
      <w:bookmarkStart w:id="2" w:name="_Toc29702150"/>
      <w:bookmarkStart w:id="3" w:name="_Toc244924237"/>
      <w:bookmarkStart w:id="4" w:name="_Toc483386006"/>
      <w:r w:rsidRPr="00FB52C0">
        <w:rPr>
          <w:rFonts w:hint="eastAsia"/>
        </w:rPr>
        <w:lastRenderedPageBreak/>
        <w:t>引言</w:t>
      </w:r>
      <w:bookmarkEnd w:id="1"/>
      <w:bookmarkEnd w:id="2"/>
      <w:bookmarkEnd w:id="3"/>
      <w:bookmarkEnd w:id="4"/>
    </w:p>
    <w:p w14:paraId="0090926C" w14:textId="77777777" w:rsidR="00CF57D2" w:rsidRPr="00FB52C0" w:rsidRDefault="00CF57D2" w:rsidP="0082172E">
      <w:pPr>
        <w:pStyle w:val="2"/>
        <w:numPr>
          <w:ilvl w:val="1"/>
          <w:numId w:val="7"/>
        </w:numPr>
      </w:pPr>
      <w:bookmarkStart w:id="5" w:name="_Toc521464959"/>
      <w:bookmarkStart w:id="6" w:name="_Toc29702151"/>
      <w:bookmarkStart w:id="7" w:name="_Toc244924238"/>
      <w:bookmarkStart w:id="8" w:name="_Toc483386007"/>
      <w:r w:rsidRPr="00FB52C0">
        <w:rPr>
          <w:rFonts w:hint="eastAsia"/>
        </w:rPr>
        <w:t>编写目的</w:t>
      </w:r>
      <w:bookmarkEnd w:id="5"/>
      <w:bookmarkEnd w:id="6"/>
      <w:bookmarkEnd w:id="7"/>
      <w:bookmarkEnd w:id="8"/>
    </w:p>
    <w:p w14:paraId="454DDFAC" w14:textId="6E3A84D8" w:rsidR="00B0559F" w:rsidRPr="00FB52C0" w:rsidRDefault="00A61A15" w:rsidP="00535C78">
      <w:pPr>
        <w:pStyle w:val="085"/>
        <w:ind w:firstLine="480"/>
      </w:pPr>
      <w:proofErr w:type="gramStart"/>
      <w:r w:rsidRPr="00FB52C0">
        <w:rPr>
          <w:rFonts w:hint="eastAsia"/>
        </w:rPr>
        <w:t>云核客户端安</w:t>
      </w:r>
      <w:proofErr w:type="gramEnd"/>
      <w:r w:rsidRPr="00FB52C0">
        <w:rPr>
          <w:rFonts w:hint="eastAsia"/>
        </w:rPr>
        <w:t>全输入</w:t>
      </w:r>
      <w:r w:rsidR="00373E70">
        <w:rPr>
          <w:rFonts w:hint="eastAsia"/>
        </w:rPr>
        <w:t>系统</w:t>
      </w:r>
      <w:r w:rsidR="00B0559F" w:rsidRPr="00FB52C0">
        <w:rPr>
          <w:rFonts w:hint="eastAsia"/>
        </w:rPr>
        <w:t>是保护用户</w:t>
      </w:r>
      <w:r w:rsidR="00831253" w:rsidRPr="00FB52C0">
        <w:rPr>
          <w:rFonts w:hint="eastAsia"/>
        </w:rPr>
        <w:t>输入</w:t>
      </w:r>
      <w:r w:rsidR="00831253">
        <w:rPr>
          <w:rFonts w:hint="eastAsia"/>
        </w:rPr>
        <w:t>的</w:t>
      </w:r>
      <w:r w:rsidR="00B0559F" w:rsidRPr="00FB52C0">
        <w:rPr>
          <w:rFonts w:hint="eastAsia"/>
        </w:rPr>
        <w:t>敏感信息的重要手段，能对客户端</w:t>
      </w:r>
      <w:r w:rsidR="00831253">
        <w:rPr>
          <w:rFonts w:hint="eastAsia"/>
        </w:rPr>
        <w:t>操作系统进行安全增强，可大幅提升“木马”程序非法获取用户敏感</w:t>
      </w:r>
      <w:r w:rsidR="00B0559F" w:rsidRPr="00FB52C0">
        <w:rPr>
          <w:rFonts w:hint="eastAsia"/>
        </w:rPr>
        <w:t>信息</w:t>
      </w:r>
      <w:r w:rsidR="00F96259">
        <w:rPr>
          <w:rFonts w:hint="eastAsia"/>
        </w:rPr>
        <w:t>“成本”的软件集</w:t>
      </w:r>
      <w:r w:rsidR="00B0559F" w:rsidRPr="00FB52C0">
        <w:rPr>
          <w:rFonts w:hint="eastAsia"/>
        </w:rPr>
        <w:t>。</w:t>
      </w:r>
    </w:p>
    <w:p w14:paraId="578AAA4B" w14:textId="77777777" w:rsidR="006015F0" w:rsidRPr="00FB52C0" w:rsidRDefault="00A61A15" w:rsidP="00535C78">
      <w:pPr>
        <w:pStyle w:val="085"/>
        <w:ind w:firstLine="480"/>
      </w:pPr>
      <w:r w:rsidRPr="00FB52C0">
        <w:rPr>
          <w:rFonts w:hint="eastAsia"/>
        </w:rPr>
        <w:t>云核客户端安全输入</w:t>
      </w:r>
      <w:r w:rsidR="00DE742D" w:rsidRPr="00FB52C0">
        <w:rPr>
          <w:rFonts w:hint="eastAsia"/>
        </w:rPr>
        <w:t>系统</w:t>
      </w:r>
      <w:proofErr w:type="spellStart"/>
      <w:r w:rsidR="00A13BBF" w:rsidRPr="00FB52C0">
        <w:rPr>
          <w:rFonts w:hint="eastAsia"/>
        </w:rPr>
        <w:t>iOS</w:t>
      </w:r>
      <w:proofErr w:type="spellEnd"/>
      <w:r w:rsidR="00A13BBF" w:rsidRPr="00FB52C0">
        <w:rPr>
          <w:rFonts w:hint="eastAsia"/>
        </w:rPr>
        <w:t>版</w:t>
      </w:r>
      <w:r w:rsidR="00DE6B1B" w:rsidRPr="00FB52C0">
        <w:rPr>
          <w:rFonts w:hint="eastAsia"/>
        </w:rPr>
        <w:t>提供了</w:t>
      </w:r>
      <w:r w:rsidR="009F0979" w:rsidRPr="00FB52C0">
        <w:rPr>
          <w:rFonts w:hint="eastAsia"/>
        </w:rPr>
        <w:t>替换</w:t>
      </w:r>
      <w:proofErr w:type="spellStart"/>
      <w:r w:rsidR="009F0979" w:rsidRPr="00FB52C0">
        <w:rPr>
          <w:rFonts w:hint="eastAsia"/>
        </w:rPr>
        <w:t>iOS</w:t>
      </w:r>
      <w:proofErr w:type="spellEnd"/>
      <w:r w:rsidR="00C16F18">
        <w:rPr>
          <w:rFonts w:hint="eastAsia"/>
        </w:rPr>
        <w:t>系统缺省非安全输入框的解决方案。本</w:t>
      </w:r>
      <w:r w:rsidR="009F0979" w:rsidRPr="00FB52C0">
        <w:rPr>
          <w:rFonts w:hint="eastAsia"/>
        </w:rPr>
        <w:t>方案可以有效防止越狱</w:t>
      </w:r>
      <w:proofErr w:type="spellStart"/>
      <w:r w:rsidR="009F0979" w:rsidRPr="00FB52C0">
        <w:rPr>
          <w:rFonts w:hint="eastAsia"/>
        </w:rPr>
        <w:t>iOS</w:t>
      </w:r>
      <w:proofErr w:type="spellEnd"/>
      <w:r w:rsidR="009F0979" w:rsidRPr="00FB52C0">
        <w:rPr>
          <w:rFonts w:hint="eastAsia"/>
        </w:rPr>
        <w:t>设备中非法钩子函数对原始输入框的截取。本文档定义了</w:t>
      </w:r>
      <w:r w:rsidR="00F60169" w:rsidRPr="00FB52C0">
        <w:rPr>
          <w:rFonts w:hint="eastAsia"/>
        </w:rPr>
        <w:t>云核安全输入</w:t>
      </w:r>
      <w:r w:rsidR="009F0979" w:rsidRPr="00FB52C0">
        <w:rPr>
          <w:rFonts w:hint="eastAsia"/>
        </w:rPr>
        <w:t>框的接口，并简要说明使用本安全输入框的开发步骤。</w:t>
      </w:r>
    </w:p>
    <w:p w14:paraId="7DB3D842" w14:textId="77777777" w:rsidR="00CF57D2" w:rsidRPr="00FB52C0" w:rsidRDefault="00CF57D2" w:rsidP="00831253">
      <w:pPr>
        <w:pStyle w:val="2"/>
      </w:pPr>
      <w:bookmarkStart w:id="9" w:name="_Toc523657994"/>
      <w:bookmarkStart w:id="10" w:name="_Toc216510412"/>
      <w:bookmarkStart w:id="11" w:name="_Toc244924239"/>
      <w:bookmarkStart w:id="12" w:name="_Toc483386008"/>
      <w:r w:rsidRPr="00FB52C0">
        <w:rPr>
          <w:rFonts w:hint="eastAsia"/>
        </w:rPr>
        <w:t>背景知识及参考资料</w:t>
      </w:r>
      <w:bookmarkEnd w:id="9"/>
      <w:bookmarkEnd w:id="10"/>
      <w:bookmarkEnd w:id="11"/>
      <w:bookmarkEnd w:id="12"/>
    </w:p>
    <w:p w14:paraId="777C5415" w14:textId="77777777" w:rsidR="00CF57D2" w:rsidRPr="00FB52C0" w:rsidRDefault="001644C9" w:rsidP="00535C78">
      <w:pPr>
        <w:pStyle w:val="085"/>
        <w:ind w:firstLine="480"/>
      </w:pPr>
      <w:r w:rsidRPr="00FB52C0">
        <w:rPr>
          <w:rFonts w:hint="eastAsia"/>
        </w:rPr>
        <w:t>假定开发人员</w:t>
      </w:r>
      <w:r w:rsidR="00CF57D2" w:rsidRPr="00FB52C0">
        <w:rPr>
          <w:rFonts w:hint="eastAsia"/>
        </w:rPr>
        <w:t>对下列技术有一定的理解：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80"/>
        <w:gridCol w:w="5580"/>
      </w:tblGrid>
      <w:tr w:rsidR="00377361" w:rsidRPr="00FB52C0" w14:paraId="7FA06C6F" w14:textId="77777777" w:rsidTr="00372F84">
        <w:tc>
          <w:tcPr>
            <w:tcW w:w="1980" w:type="dxa"/>
          </w:tcPr>
          <w:p w14:paraId="77B2B06C" w14:textId="77777777" w:rsidR="00377361" w:rsidRPr="00FB52C0" w:rsidRDefault="00377361" w:rsidP="00FB52C0">
            <w:pPr>
              <w:ind w:left="0" w:firstLine="0"/>
            </w:pPr>
            <w:r w:rsidRPr="00FB52C0">
              <w:rPr>
                <w:rFonts w:hint="eastAsia"/>
              </w:rPr>
              <w:t>技术</w:t>
            </w:r>
          </w:p>
        </w:tc>
        <w:tc>
          <w:tcPr>
            <w:tcW w:w="5580" w:type="dxa"/>
          </w:tcPr>
          <w:p w14:paraId="1D2716BF" w14:textId="77777777" w:rsidR="00377361" w:rsidRPr="00FB52C0" w:rsidRDefault="00377361" w:rsidP="00FB52C0">
            <w:pPr>
              <w:ind w:left="0" w:firstLine="0"/>
            </w:pPr>
            <w:r w:rsidRPr="00FB52C0">
              <w:rPr>
                <w:rFonts w:hint="eastAsia"/>
              </w:rPr>
              <w:t>有关内容</w:t>
            </w:r>
          </w:p>
        </w:tc>
      </w:tr>
      <w:tr w:rsidR="00377361" w:rsidRPr="00FB52C0" w14:paraId="535B8246" w14:textId="77777777" w:rsidTr="00372F84">
        <w:tc>
          <w:tcPr>
            <w:tcW w:w="1980" w:type="dxa"/>
          </w:tcPr>
          <w:p w14:paraId="486CD05D" w14:textId="77777777" w:rsidR="00377361" w:rsidRPr="00FB52C0" w:rsidRDefault="00DE6B1B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iOS</w:t>
            </w:r>
            <w:proofErr w:type="spellEnd"/>
            <w:r w:rsidRPr="00FB52C0">
              <w:rPr>
                <w:rFonts w:hint="eastAsia"/>
              </w:rPr>
              <w:t>开发技术</w:t>
            </w:r>
          </w:p>
        </w:tc>
        <w:tc>
          <w:tcPr>
            <w:tcW w:w="5580" w:type="dxa"/>
          </w:tcPr>
          <w:p w14:paraId="11826B4F" w14:textId="77777777" w:rsidR="00377361" w:rsidRPr="00FB52C0" w:rsidRDefault="00DE6B1B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XCode</w:t>
            </w:r>
            <w:proofErr w:type="spellEnd"/>
            <w:r w:rsidRPr="00FB52C0">
              <w:rPr>
                <w:rFonts w:hint="eastAsia"/>
              </w:rPr>
              <w:t>、</w:t>
            </w:r>
            <w:proofErr w:type="spellStart"/>
            <w:r w:rsidRPr="00FB52C0">
              <w:rPr>
                <w:rFonts w:hint="eastAsia"/>
              </w:rPr>
              <w:t>iOS</w:t>
            </w:r>
            <w:proofErr w:type="spellEnd"/>
            <w:r w:rsidRPr="00FB52C0">
              <w:rPr>
                <w:rFonts w:hint="eastAsia"/>
              </w:rPr>
              <w:t xml:space="preserve"> SDK</w:t>
            </w:r>
            <w:r w:rsidRPr="00FB52C0">
              <w:rPr>
                <w:rFonts w:hint="eastAsia"/>
              </w:rPr>
              <w:t>等</w:t>
            </w:r>
          </w:p>
        </w:tc>
      </w:tr>
      <w:tr w:rsidR="00DE6B1B" w:rsidRPr="00FB52C0" w14:paraId="7E156567" w14:textId="77777777" w:rsidTr="00372F84">
        <w:tc>
          <w:tcPr>
            <w:tcW w:w="1980" w:type="dxa"/>
          </w:tcPr>
          <w:p w14:paraId="78A1A9B1" w14:textId="77777777" w:rsidR="00DE6B1B" w:rsidRPr="00FB52C0" w:rsidRDefault="0021465E" w:rsidP="00FB52C0">
            <w:pPr>
              <w:ind w:left="0" w:firstLine="0"/>
            </w:pPr>
            <w:r>
              <w:rPr>
                <w:rFonts w:hint="eastAsia"/>
              </w:rPr>
              <w:t>密码</w:t>
            </w:r>
            <w:r w:rsidR="00DE6B1B" w:rsidRPr="00FB52C0">
              <w:rPr>
                <w:rFonts w:hint="eastAsia"/>
              </w:rPr>
              <w:t>技术</w:t>
            </w:r>
          </w:p>
        </w:tc>
        <w:tc>
          <w:tcPr>
            <w:tcW w:w="5580" w:type="dxa"/>
          </w:tcPr>
          <w:p w14:paraId="6CF7EB93" w14:textId="77777777" w:rsidR="00DE6B1B" w:rsidRPr="00FB52C0" w:rsidRDefault="008E171A" w:rsidP="00FB52C0">
            <w:pPr>
              <w:ind w:left="0" w:firstLine="0"/>
            </w:pPr>
            <w:r w:rsidRPr="00FB52C0">
              <w:rPr>
                <w:rFonts w:hint="eastAsia"/>
              </w:rPr>
              <w:t>对称加密、非对称加密、摘要等</w:t>
            </w:r>
          </w:p>
        </w:tc>
      </w:tr>
    </w:tbl>
    <w:p w14:paraId="15E01C21" w14:textId="77777777" w:rsidR="00377361" w:rsidRPr="00FB52C0" w:rsidRDefault="00377361" w:rsidP="00FB52C0">
      <w:pPr>
        <w:ind w:left="0" w:firstLine="0"/>
      </w:pPr>
    </w:p>
    <w:p w14:paraId="51A3CD44" w14:textId="77777777" w:rsidR="008C43DE" w:rsidRPr="00FB52C0" w:rsidRDefault="000703A0" w:rsidP="00831253">
      <w:pPr>
        <w:pStyle w:val="2"/>
      </w:pPr>
      <w:bookmarkStart w:id="13" w:name="_Toc483386009"/>
      <w:r w:rsidRPr="00FB52C0">
        <w:rPr>
          <w:rFonts w:hint="eastAsia"/>
        </w:rPr>
        <w:t>运行环境</w:t>
      </w:r>
      <w:bookmarkEnd w:id="13"/>
    </w:p>
    <w:p w14:paraId="14069B26" w14:textId="512591E7" w:rsidR="00052EDA" w:rsidRPr="00FB52C0" w:rsidRDefault="00A61A15" w:rsidP="00535C78">
      <w:pPr>
        <w:pStyle w:val="085"/>
        <w:ind w:firstLine="480"/>
      </w:pPr>
      <w:proofErr w:type="gramStart"/>
      <w:r w:rsidRPr="00FB52C0">
        <w:rPr>
          <w:rFonts w:hint="eastAsia"/>
        </w:rPr>
        <w:t>云核客户端安</w:t>
      </w:r>
      <w:proofErr w:type="gramEnd"/>
      <w:r w:rsidRPr="00FB52C0">
        <w:rPr>
          <w:rFonts w:hint="eastAsia"/>
        </w:rPr>
        <w:t>全输入</w:t>
      </w:r>
      <w:r w:rsidR="0071752D" w:rsidRPr="00FB52C0">
        <w:rPr>
          <w:rFonts w:hint="eastAsia"/>
        </w:rPr>
        <w:t>系统</w:t>
      </w:r>
      <w:proofErr w:type="spellStart"/>
      <w:r w:rsidR="000703A0" w:rsidRPr="00FB52C0">
        <w:rPr>
          <w:rFonts w:hint="eastAsia"/>
        </w:rPr>
        <w:t>iOS</w:t>
      </w:r>
      <w:proofErr w:type="spellEnd"/>
      <w:proofErr w:type="gramStart"/>
      <w:r w:rsidR="000703A0" w:rsidRPr="00FB52C0">
        <w:rPr>
          <w:rFonts w:hint="eastAsia"/>
        </w:rPr>
        <w:t>版</w:t>
      </w:r>
      <w:r w:rsidR="0071752D" w:rsidRPr="00FB52C0">
        <w:rPr>
          <w:rFonts w:hint="eastAsia"/>
        </w:rPr>
        <w:t>只能</w:t>
      </w:r>
      <w:proofErr w:type="gramEnd"/>
      <w:r w:rsidR="0071752D" w:rsidRPr="00FB52C0">
        <w:rPr>
          <w:rFonts w:hint="eastAsia"/>
        </w:rPr>
        <w:t>在</w:t>
      </w:r>
      <w:proofErr w:type="spellStart"/>
      <w:r w:rsidR="007F5DB1">
        <w:rPr>
          <w:rFonts w:hint="eastAsia"/>
        </w:rPr>
        <w:t>iOS</w:t>
      </w:r>
      <w:proofErr w:type="spellEnd"/>
      <w:r w:rsidR="007F5DB1">
        <w:rPr>
          <w:rFonts w:hint="eastAsia"/>
        </w:rPr>
        <w:t xml:space="preserve"> 6</w:t>
      </w:r>
      <w:r w:rsidR="000703A0" w:rsidRPr="00FB52C0">
        <w:rPr>
          <w:rFonts w:hint="eastAsia"/>
        </w:rPr>
        <w:t xml:space="preserve">.0 </w:t>
      </w:r>
      <w:r w:rsidR="000703A0" w:rsidRPr="00FB52C0">
        <w:rPr>
          <w:rFonts w:hint="eastAsia"/>
        </w:rPr>
        <w:t>（含）</w:t>
      </w:r>
      <w:r w:rsidR="008C43DE" w:rsidRPr="00FB52C0">
        <w:rPr>
          <w:rFonts w:hint="eastAsia"/>
        </w:rPr>
        <w:t>以上</w:t>
      </w:r>
      <w:r w:rsidR="000703A0" w:rsidRPr="00FB52C0">
        <w:rPr>
          <w:rFonts w:hint="eastAsia"/>
        </w:rPr>
        <w:t>版本</w:t>
      </w:r>
      <w:r w:rsidR="0021465E">
        <w:rPr>
          <w:rFonts w:hint="eastAsia"/>
        </w:rPr>
        <w:t>中</w:t>
      </w:r>
      <w:r w:rsidR="0018122B" w:rsidRPr="00FB52C0">
        <w:rPr>
          <w:rFonts w:hint="eastAsia"/>
        </w:rPr>
        <w:t>使用</w:t>
      </w:r>
      <w:r w:rsidR="000703A0" w:rsidRPr="00FB52C0">
        <w:rPr>
          <w:rFonts w:hint="eastAsia"/>
        </w:rPr>
        <w:t>。</w:t>
      </w:r>
    </w:p>
    <w:p w14:paraId="5C7AB46E" w14:textId="77777777" w:rsidR="00DC07AC" w:rsidRPr="00FB52C0" w:rsidRDefault="000703A0" w:rsidP="00831253">
      <w:pPr>
        <w:pStyle w:val="2"/>
      </w:pPr>
      <w:bookmarkStart w:id="14" w:name="_Toc483386010"/>
      <w:r w:rsidRPr="00FB52C0">
        <w:rPr>
          <w:rFonts w:hint="eastAsia"/>
        </w:rPr>
        <w:t>开发环境</w:t>
      </w:r>
      <w:bookmarkEnd w:id="14"/>
    </w:p>
    <w:p w14:paraId="6A68BF91" w14:textId="426FE051" w:rsidR="000703A0" w:rsidRPr="00FB52C0" w:rsidRDefault="00A61A15" w:rsidP="00535C78">
      <w:pPr>
        <w:pStyle w:val="085"/>
        <w:ind w:firstLine="480"/>
      </w:pPr>
      <w:proofErr w:type="gramStart"/>
      <w:r w:rsidRPr="00FB52C0">
        <w:rPr>
          <w:rFonts w:hint="eastAsia"/>
        </w:rPr>
        <w:t>云核客户端安</w:t>
      </w:r>
      <w:proofErr w:type="gramEnd"/>
      <w:r w:rsidRPr="00FB52C0">
        <w:rPr>
          <w:rFonts w:hint="eastAsia"/>
        </w:rPr>
        <w:t>全输入</w:t>
      </w:r>
      <w:r w:rsidR="00606106" w:rsidRPr="00FB52C0">
        <w:rPr>
          <w:rFonts w:hint="eastAsia"/>
        </w:rPr>
        <w:t>系统</w:t>
      </w:r>
      <w:proofErr w:type="spellStart"/>
      <w:r w:rsidR="00606106" w:rsidRPr="00FB52C0">
        <w:rPr>
          <w:rFonts w:hint="eastAsia"/>
        </w:rPr>
        <w:t>iOS</w:t>
      </w:r>
      <w:proofErr w:type="spellEnd"/>
      <w:r w:rsidR="00606106" w:rsidRPr="00FB52C0">
        <w:rPr>
          <w:rFonts w:hint="eastAsia"/>
        </w:rPr>
        <w:t>版需要苹果</w:t>
      </w:r>
      <w:r w:rsidR="00905573">
        <w:rPr>
          <w:rFonts w:hint="eastAsia"/>
        </w:rPr>
        <w:t>10.</w:t>
      </w:r>
      <w:r w:rsidR="00A70F25">
        <w:rPr>
          <w:rFonts w:hint="eastAsia"/>
        </w:rPr>
        <w:t>6</w:t>
      </w:r>
      <w:r w:rsidR="00606106" w:rsidRPr="00FB52C0">
        <w:rPr>
          <w:rFonts w:hint="eastAsia"/>
        </w:rPr>
        <w:t>（含）以上桌面系统，在</w:t>
      </w:r>
      <w:proofErr w:type="spellStart"/>
      <w:r w:rsidR="00606106" w:rsidRPr="00FB52C0">
        <w:rPr>
          <w:rFonts w:hint="eastAsia"/>
        </w:rPr>
        <w:t>Xcode</w:t>
      </w:r>
      <w:proofErr w:type="spellEnd"/>
      <w:r w:rsidR="00606106" w:rsidRPr="00FB52C0">
        <w:rPr>
          <w:rFonts w:hint="eastAsia"/>
        </w:rPr>
        <w:t>集成环境下进行开发</w:t>
      </w:r>
      <w:r w:rsidR="00DC07AC" w:rsidRPr="00FB52C0">
        <w:rPr>
          <w:rFonts w:hint="eastAsia"/>
        </w:rPr>
        <w:t>。</w:t>
      </w:r>
    </w:p>
    <w:p w14:paraId="4F8A1530" w14:textId="77777777" w:rsidR="00CF57D2" w:rsidRPr="00FB52C0" w:rsidRDefault="006023FF" w:rsidP="00831253">
      <w:pPr>
        <w:pStyle w:val="11"/>
      </w:pPr>
      <w:bookmarkStart w:id="15" w:name="_Toc523657996"/>
      <w:bookmarkStart w:id="16" w:name="_Toc216510413"/>
      <w:bookmarkStart w:id="17" w:name="_Toc244924240"/>
      <w:bookmarkStart w:id="18" w:name="_Toc483386011"/>
      <w:r w:rsidRPr="00FB52C0">
        <w:rPr>
          <w:rFonts w:hint="eastAsia"/>
        </w:rPr>
        <w:t>概述</w:t>
      </w:r>
      <w:bookmarkEnd w:id="15"/>
      <w:bookmarkEnd w:id="16"/>
      <w:bookmarkEnd w:id="17"/>
      <w:bookmarkEnd w:id="18"/>
    </w:p>
    <w:p w14:paraId="7F5BA169" w14:textId="77777777" w:rsidR="00CF57D2" w:rsidRPr="00FB52C0" w:rsidRDefault="00CF57D2" w:rsidP="00831253">
      <w:pPr>
        <w:pStyle w:val="2"/>
      </w:pPr>
      <w:bookmarkStart w:id="19" w:name="_Toc216510414"/>
      <w:bookmarkStart w:id="20" w:name="_Toc244924241"/>
      <w:bookmarkStart w:id="21" w:name="_Toc483386012"/>
      <w:r w:rsidRPr="00FB52C0">
        <w:rPr>
          <w:rFonts w:hint="eastAsia"/>
        </w:rPr>
        <w:t>组成</w:t>
      </w:r>
      <w:bookmarkEnd w:id="19"/>
      <w:bookmarkEnd w:id="20"/>
      <w:bookmarkEnd w:id="21"/>
    </w:p>
    <w:p w14:paraId="794C2437" w14:textId="77777777" w:rsidR="00641301" w:rsidRPr="00FB52C0" w:rsidRDefault="00A61A15" w:rsidP="00535C78">
      <w:pPr>
        <w:pStyle w:val="085"/>
        <w:ind w:firstLine="480"/>
      </w:pPr>
      <w:r w:rsidRPr="00FB52C0">
        <w:rPr>
          <w:rFonts w:hint="eastAsia"/>
        </w:rPr>
        <w:t>云核客户端安全输入</w:t>
      </w:r>
      <w:r w:rsidR="00C13C78" w:rsidRPr="00FB52C0">
        <w:rPr>
          <w:rFonts w:hint="eastAsia"/>
        </w:rPr>
        <w:t>系统</w:t>
      </w:r>
      <w:proofErr w:type="spellStart"/>
      <w:r w:rsidR="00641301" w:rsidRPr="00FB52C0">
        <w:rPr>
          <w:rFonts w:hint="eastAsia"/>
        </w:rPr>
        <w:t>iOS</w:t>
      </w:r>
      <w:proofErr w:type="spellEnd"/>
      <w:r w:rsidR="00FB52C0">
        <w:rPr>
          <w:rFonts w:hint="eastAsia"/>
        </w:rPr>
        <w:t>版由一个静态库给出，全部代码最终连</w:t>
      </w:r>
      <w:r w:rsidR="00641301" w:rsidRPr="00FB52C0">
        <w:rPr>
          <w:rFonts w:hint="eastAsia"/>
        </w:rPr>
        <w:t>接到客户软件中，最后的分发软件是不含此静态库的。</w:t>
      </w:r>
    </w:p>
    <w:p w14:paraId="7916418C" w14:textId="77777777" w:rsidR="00CF57D2" w:rsidRPr="00FB52C0" w:rsidRDefault="00CF57D2" w:rsidP="00831253">
      <w:pPr>
        <w:pStyle w:val="2"/>
      </w:pPr>
      <w:bookmarkStart w:id="22" w:name="_Toc216510415"/>
      <w:bookmarkStart w:id="23" w:name="_Toc244924242"/>
      <w:bookmarkStart w:id="24" w:name="_Toc483386013"/>
      <w:r w:rsidRPr="00FB52C0">
        <w:rPr>
          <w:rFonts w:hint="eastAsia"/>
        </w:rPr>
        <w:t>功能特点</w:t>
      </w:r>
      <w:bookmarkEnd w:id="22"/>
      <w:bookmarkEnd w:id="23"/>
      <w:bookmarkEnd w:id="24"/>
    </w:p>
    <w:p w14:paraId="65DD8388" w14:textId="77777777" w:rsidR="00CF57D2" w:rsidRPr="00FB52C0" w:rsidRDefault="00CF57D2" w:rsidP="00317BB3">
      <w:pPr>
        <w:pStyle w:val="21"/>
      </w:pPr>
      <w:r w:rsidRPr="00FB52C0">
        <w:rPr>
          <w:rFonts w:hint="eastAsia"/>
        </w:rPr>
        <w:t>防止</w:t>
      </w:r>
      <w:r w:rsidR="000B1E31" w:rsidRPr="00FB52C0">
        <w:rPr>
          <w:rFonts w:hint="eastAsia"/>
        </w:rPr>
        <w:t>Hook</w:t>
      </w:r>
      <w:r w:rsidRPr="00FB52C0">
        <w:rPr>
          <w:rFonts w:hint="eastAsia"/>
        </w:rPr>
        <w:t>类木马程序攻击。</w:t>
      </w:r>
    </w:p>
    <w:p w14:paraId="6791B0DB" w14:textId="77777777" w:rsidR="00CF57D2" w:rsidRPr="00FB52C0" w:rsidRDefault="00CF57D2" w:rsidP="00317BB3">
      <w:pPr>
        <w:pStyle w:val="21"/>
      </w:pPr>
      <w:r w:rsidRPr="00FB52C0">
        <w:rPr>
          <w:rFonts w:hint="eastAsia"/>
        </w:rPr>
        <w:t>防止网络传输泄密。</w:t>
      </w:r>
    </w:p>
    <w:p w14:paraId="5B3AB6F8" w14:textId="77777777" w:rsidR="00CF57D2" w:rsidRPr="00FB52C0" w:rsidRDefault="00CF57D2" w:rsidP="00317BB3">
      <w:pPr>
        <w:pStyle w:val="21"/>
      </w:pPr>
      <w:r w:rsidRPr="00FB52C0">
        <w:rPr>
          <w:rFonts w:hint="eastAsia"/>
        </w:rPr>
        <w:t>RSA</w:t>
      </w:r>
      <w:r w:rsidR="006870E7" w:rsidRPr="00FB52C0">
        <w:rPr>
          <w:rFonts w:hint="eastAsia"/>
        </w:rPr>
        <w:t xml:space="preserve"> </w:t>
      </w:r>
      <w:r w:rsidR="007B5A52" w:rsidRPr="00FB52C0">
        <w:rPr>
          <w:rFonts w:hint="eastAsia"/>
        </w:rPr>
        <w:t>PKCS1</w:t>
      </w:r>
      <w:r w:rsidRPr="00FB52C0">
        <w:rPr>
          <w:rFonts w:hint="eastAsia"/>
        </w:rPr>
        <w:t>填充</w:t>
      </w:r>
    </w:p>
    <w:p w14:paraId="768A3A22" w14:textId="77777777" w:rsidR="006870E7" w:rsidRDefault="006870E7" w:rsidP="00317BB3">
      <w:pPr>
        <w:pStyle w:val="21"/>
      </w:pPr>
      <w:r w:rsidRPr="00FB52C0">
        <w:rPr>
          <w:rFonts w:hint="eastAsia"/>
        </w:rPr>
        <w:t>RSA</w:t>
      </w:r>
      <w:r w:rsidR="00C16F18">
        <w:rPr>
          <w:rFonts w:hint="eastAsia"/>
        </w:rPr>
        <w:t xml:space="preserve"> </w:t>
      </w:r>
      <w:r w:rsidRPr="00FB52C0">
        <w:rPr>
          <w:rFonts w:hint="eastAsia"/>
        </w:rPr>
        <w:t>科友填充</w:t>
      </w:r>
    </w:p>
    <w:p w14:paraId="2FE515BA" w14:textId="77777777" w:rsidR="00C16F18" w:rsidRPr="00FB52C0" w:rsidRDefault="00C16F18" w:rsidP="00317BB3">
      <w:pPr>
        <w:pStyle w:val="21"/>
      </w:pPr>
      <w:r>
        <w:rPr>
          <w:rFonts w:hint="eastAsia"/>
        </w:rPr>
        <w:t xml:space="preserve">SM2 </w:t>
      </w:r>
      <w:r>
        <w:rPr>
          <w:rFonts w:hint="eastAsia"/>
        </w:rPr>
        <w:t>算法</w:t>
      </w:r>
    </w:p>
    <w:p w14:paraId="66ABAEA1" w14:textId="0BFAB6E3" w:rsidR="000B1E31" w:rsidRPr="00FB52C0" w:rsidRDefault="006870E7" w:rsidP="00230A6A">
      <w:pPr>
        <w:pStyle w:val="21"/>
      </w:pPr>
      <w:r w:rsidRPr="00FB52C0">
        <w:rPr>
          <w:rFonts w:hint="eastAsia"/>
        </w:rPr>
        <w:lastRenderedPageBreak/>
        <w:t>其它加密算法</w:t>
      </w:r>
    </w:p>
    <w:p w14:paraId="635751E5" w14:textId="1B400B4E" w:rsidR="001738BF" w:rsidRPr="00FB52C0" w:rsidRDefault="001738BF" w:rsidP="00317BB3">
      <w:pPr>
        <w:pStyle w:val="21"/>
      </w:pPr>
      <w:r w:rsidRPr="00FB52C0">
        <w:rPr>
          <w:rFonts w:hint="eastAsia"/>
        </w:rPr>
        <w:t>防止截屏泄密</w:t>
      </w:r>
      <w:r w:rsidR="001F37A6">
        <w:rPr>
          <w:rFonts w:hint="eastAsia"/>
        </w:rPr>
        <w:t>（有限）</w:t>
      </w:r>
    </w:p>
    <w:p w14:paraId="27EDB541" w14:textId="77777777" w:rsidR="001D7FFD" w:rsidRPr="00FB52C0" w:rsidRDefault="00CF57D2" w:rsidP="00831253">
      <w:pPr>
        <w:pStyle w:val="2"/>
      </w:pPr>
      <w:bookmarkStart w:id="25" w:name="_Toc216510416"/>
      <w:bookmarkStart w:id="26" w:name="_Toc244924243"/>
      <w:bookmarkStart w:id="27" w:name="_Toc483386014"/>
      <w:r w:rsidRPr="00FB52C0">
        <w:rPr>
          <w:rFonts w:hint="eastAsia"/>
        </w:rPr>
        <w:t>技术特点</w:t>
      </w:r>
      <w:bookmarkEnd w:id="25"/>
      <w:bookmarkEnd w:id="26"/>
      <w:bookmarkEnd w:id="27"/>
    </w:p>
    <w:p w14:paraId="654F4A24" w14:textId="77777777" w:rsidR="00395D0F" w:rsidRPr="00FB52C0" w:rsidRDefault="00F60169" w:rsidP="00535C78">
      <w:pPr>
        <w:pStyle w:val="085"/>
        <w:ind w:firstLine="480"/>
      </w:pPr>
      <w:r w:rsidRPr="00FB52C0">
        <w:rPr>
          <w:rFonts w:hint="eastAsia"/>
        </w:rPr>
        <w:t>云核安全输入</w:t>
      </w:r>
      <w:r w:rsidR="00395D0F" w:rsidRPr="00FB52C0">
        <w:rPr>
          <w:rFonts w:hint="eastAsia"/>
        </w:rPr>
        <w:t>框</w:t>
      </w:r>
      <w:r w:rsidR="006870E7" w:rsidRPr="00FB52C0">
        <w:rPr>
          <w:rFonts w:hint="eastAsia"/>
        </w:rPr>
        <w:t>（</w:t>
      </w:r>
      <w:proofErr w:type="spellStart"/>
      <w:r w:rsidR="006870E7" w:rsidRPr="00FB52C0">
        <w:rPr>
          <w:rFonts w:hint="eastAsia"/>
        </w:rPr>
        <w:t>PasswordTextField</w:t>
      </w:r>
      <w:proofErr w:type="spellEnd"/>
      <w:r w:rsidR="006870E7" w:rsidRPr="00FB52C0">
        <w:rPr>
          <w:rFonts w:hint="eastAsia"/>
        </w:rPr>
        <w:t>）</w:t>
      </w:r>
      <w:r w:rsidR="00395D0F" w:rsidRPr="00FB52C0">
        <w:rPr>
          <w:rFonts w:hint="eastAsia"/>
        </w:rPr>
        <w:t>是基于</w:t>
      </w:r>
      <w:proofErr w:type="spellStart"/>
      <w:r w:rsidR="006870E7" w:rsidRPr="00FB52C0">
        <w:rPr>
          <w:rFonts w:hint="eastAsia"/>
        </w:rPr>
        <w:t>UIKit</w:t>
      </w:r>
      <w:proofErr w:type="spellEnd"/>
      <w:r w:rsidR="006870E7" w:rsidRPr="00FB52C0">
        <w:rPr>
          <w:rFonts w:hint="eastAsia"/>
        </w:rPr>
        <w:t>中</w:t>
      </w:r>
      <w:proofErr w:type="spellStart"/>
      <w:r w:rsidR="006870E7" w:rsidRPr="00FB52C0">
        <w:rPr>
          <w:rFonts w:hint="eastAsia"/>
        </w:rPr>
        <w:t>UITextField</w:t>
      </w:r>
      <w:proofErr w:type="spellEnd"/>
      <w:r w:rsidR="00395D0F" w:rsidRPr="00FB52C0">
        <w:rPr>
          <w:rFonts w:hint="eastAsia"/>
        </w:rPr>
        <w:t>开发</w:t>
      </w:r>
      <w:r w:rsidR="006870E7" w:rsidRPr="00FB52C0">
        <w:rPr>
          <w:rFonts w:hint="eastAsia"/>
        </w:rPr>
        <w:t>的。</w:t>
      </w:r>
      <w:r w:rsidR="00395D0F" w:rsidRPr="00FB52C0">
        <w:rPr>
          <w:rFonts w:hint="eastAsia"/>
        </w:rPr>
        <w:t>输入内容存放在</w:t>
      </w:r>
      <w:r w:rsidR="00FB52C0">
        <w:rPr>
          <w:rFonts w:hint="eastAsia"/>
        </w:rPr>
        <w:t>安全输入系统的</w:t>
      </w:r>
      <w:r w:rsidR="00395D0F" w:rsidRPr="00FB52C0">
        <w:rPr>
          <w:rFonts w:hint="eastAsia"/>
        </w:rPr>
        <w:t>核心中，</w:t>
      </w:r>
      <w:r w:rsidR="006870E7" w:rsidRPr="00FB52C0">
        <w:rPr>
          <w:rFonts w:hint="eastAsia"/>
        </w:rPr>
        <w:t>通过</w:t>
      </w:r>
      <w:proofErr w:type="spellStart"/>
      <w:r w:rsidR="006870E7" w:rsidRPr="00FB52C0">
        <w:rPr>
          <w:rFonts w:hint="eastAsia"/>
        </w:rPr>
        <w:t>UITextField</w:t>
      </w:r>
      <w:proofErr w:type="spellEnd"/>
      <w:r w:rsidR="006870E7" w:rsidRPr="00FB52C0">
        <w:rPr>
          <w:rFonts w:hint="eastAsia"/>
        </w:rPr>
        <w:t>原有方法并不能获取到原文，</w:t>
      </w:r>
      <w:r w:rsidR="00395D0F" w:rsidRPr="00FB52C0">
        <w:rPr>
          <w:rFonts w:hint="eastAsia"/>
        </w:rPr>
        <w:t>有效的防止了内容泄漏。</w:t>
      </w:r>
    </w:p>
    <w:p w14:paraId="2DDC2484" w14:textId="77777777" w:rsidR="00CF57D2" w:rsidRPr="00FB52C0" w:rsidRDefault="00F60169" w:rsidP="00535C78">
      <w:pPr>
        <w:pStyle w:val="085"/>
        <w:ind w:firstLine="480"/>
      </w:pPr>
      <w:r w:rsidRPr="00FB52C0">
        <w:rPr>
          <w:rFonts w:hint="eastAsia"/>
        </w:rPr>
        <w:t>云核安全输入</w:t>
      </w:r>
      <w:r w:rsidR="00D061D5" w:rsidRPr="00FB52C0">
        <w:rPr>
          <w:rFonts w:hint="eastAsia"/>
        </w:rPr>
        <w:t>框输入</w:t>
      </w:r>
      <w:r w:rsidR="006870E7" w:rsidRPr="00FB52C0">
        <w:rPr>
          <w:rFonts w:hint="eastAsia"/>
        </w:rPr>
        <w:t>的内容是</w:t>
      </w:r>
      <w:r w:rsidR="00D061D5" w:rsidRPr="00FB52C0">
        <w:rPr>
          <w:rFonts w:hint="eastAsia"/>
        </w:rPr>
        <w:t>加密后</w:t>
      </w:r>
      <w:r w:rsidR="006870E7" w:rsidRPr="00FB52C0">
        <w:rPr>
          <w:rFonts w:hint="eastAsia"/>
        </w:rPr>
        <w:t>存放在</w:t>
      </w:r>
      <w:r w:rsidR="00FB52C0">
        <w:rPr>
          <w:rFonts w:hint="eastAsia"/>
        </w:rPr>
        <w:t>安全输入系统的</w:t>
      </w:r>
      <w:r w:rsidR="006870E7" w:rsidRPr="00FB52C0">
        <w:rPr>
          <w:rFonts w:hint="eastAsia"/>
        </w:rPr>
        <w:t>核心中的，有效防止了内存扫描程序</w:t>
      </w:r>
      <w:r w:rsidR="00D061D5" w:rsidRPr="00FB52C0">
        <w:rPr>
          <w:rFonts w:hint="eastAsia"/>
        </w:rPr>
        <w:t>。</w:t>
      </w:r>
    </w:p>
    <w:p w14:paraId="7171A2D5" w14:textId="77777777" w:rsidR="00CF57D2" w:rsidRPr="00FB52C0" w:rsidRDefault="00033438" w:rsidP="00535C78">
      <w:pPr>
        <w:pStyle w:val="085"/>
        <w:ind w:firstLine="480"/>
      </w:pPr>
      <w:r w:rsidRPr="00FB52C0">
        <w:rPr>
          <w:rFonts w:hint="eastAsia"/>
        </w:rPr>
        <w:t>云核安全输入框</w:t>
      </w:r>
      <w:r>
        <w:rPr>
          <w:rFonts w:hint="eastAsia"/>
        </w:rPr>
        <w:t>支持自定义属性，有</w:t>
      </w:r>
      <w:r w:rsidR="00721EA9" w:rsidRPr="00FB52C0">
        <w:rPr>
          <w:rFonts w:hint="eastAsia"/>
        </w:rPr>
        <w:t>键盘类型、按键乱</w:t>
      </w:r>
      <w:r w:rsidR="008A5015" w:rsidRPr="00FB52C0">
        <w:rPr>
          <w:rFonts w:hint="eastAsia"/>
        </w:rPr>
        <w:t>序</w:t>
      </w:r>
      <w:r w:rsidR="00CF57D2" w:rsidRPr="00FB52C0">
        <w:rPr>
          <w:rFonts w:hint="eastAsia"/>
        </w:rPr>
        <w:t>、最大</w:t>
      </w:r>
      <w:r w:rsidR="00CF57D2" w:rsidRPr="00FB52C0">
        <w:rPr>
          <w:rFonts w:hint="eastAsia"/>
        </w:rPr>
        <w:t>/</w:t>
      </w:r>
      <w:r>
        <w:rPr>
          <w:rFonts w:hint="eastAsia"/>
        </w:rPr>
        <w:t>最</w:t>
      </w:r>
      <w:r w:rsidR="00CF57D2" w:rsidRPr="00FB52C0">
        <w:rPr>
          <w:rFonts w:hint="eastAsia"/>
        </w:rPr>
        <w:t>小长度等。</w:t>
      </w:r>
    </w:p>
    <w:p w14:paraId="2F80BF24" w14:textId="77777777" w:rsidR="009C1518" w:rsidRPr="00FB52C0" w:rsidRDefault="00F60169" w:rsidP="00831253">
      <w:pPr>
        <w:pStyle w:val="11"/>
      </w:pPr>
      <w:bookmarkStart w:id="28" w:name="_Toc523657998"/>
      <w:bookmarkStart w:id="29" w:name="_Toc216510422"/>
      <w:bookmarkStart w:id="30" w:name="_Toc244924248"/>
      <w:bookmarkStart w:id="31" w:name="_Toc483386015"/>
      <w:proofErr w:type="gramStart"/>
      <w:r w:rsidRPr="00FB52C0">
        <w:rPr>
          <w:rFonts w:hint="eastAsia"/>
        </w:rPr>
        <w:t>云核安全</w:t>
      </w:r>
      <w:proofErr w:type="gramEnd"/>
      <w:r w:rsidRPr="00FB52C0">
        <w:rPr>
          <w:rFonts w:hint="eastAsia"/>
        </w:rPr>
        <w:t>输入</w:t>
      </w:r>
      <w:r w:rsidR="00D20757" w:rsidRPr="00FB52C0">
        <w:rPr>
          <w:rFonts w:hint="eastAsia"/>
        </w:rPr>
        <w:t>系统使用方法</w:t>
      </w:r>
      <w:bookmarkEnd w:id="31"/>
    </w:p>
    <w:p w14:paraId="4B9F3138" w14:textId="649B2378" w:rsidR="00F85EC5" w:rsidRDefault="00F85EC5" w:rsidP="00831253">
      <w:pPr>
        <w:pStyle w:val="2"/>
        <w:rPr>
          <w:rFonts w:hint="eastAsia"/>
        </w:rPr>
      </w:pPr>
      <w:bookmarkStart w:id="32" w:name="_Toc483386016"/>
      <w:r>
        <w:rPr>
          <w:rFonts w:hint="eastAsia"/>
        </w:rPr>
        <w:t>ISV</w:t>
      </w:r>
      <w:proofErr w:type="gramStart"/>
      <w:r>
        <w:rPr>
          <w:rFonts w:hint="eastAsia"/>
        </w:rPr>
        <w:t>集成云核</w:t>
      </w:r>
      <w:proofErr w:type="gramEnd"/>
      <w:r>
        <w:rPr>
          <w:rFonts w:hint="eastAsia"/>
        </w:rPr>
        <w:t>安全输入系统要求</w:t>
      </w:r>
      <w:bookmarkEnd w:id="32"/>
    </w:p>
    <w:p w14:paraId="3DE90C87" w14:textId="3D3D28DD" w:rsidR="00F85EC5" w:rsidRDefault="00F85EC5" w:rsidP="00F85EC5">
      <w:pPr>
        <w:pStyle w:val="085"/>
        <w:ind w:firstLine="480"/>
        <w:rPr>
          <w:rFonts w:hint="eastAsia"/>
        </w:rPr>
      </w:pPr>
      <w:r>
        <w:rPr>
          <w:rFonts w:hint="eastAsia"/>
        </w:rPr>
        <w:t>ISV</w:t>
      </w:r>
      <w:r>
        <w:rPr>
          <w:rFonts w:hint="eastAsia"/>
        </w:rPr>
        <w:t>在</w:t>
      </w:r>
      <w:proofErr w:type="gramStart"/>
      <w:r>
        <w:rPr>
          <w:rFonts w:hint="eastAsia"/>
        </w:rPr>
        <w:t>集成云核</w:t>
      </w:r>
      <w:proofErr w:type="gramEnd"/>
      <w:r>
        <w:rPr>
          <w:rFonts w:hint="eastAsia"/>
        </w:rPr>
        <w:t>安全输入系统</w:t>
      </w:r>
      <w:r w:rsidR="001D3A56">
        <w:rPr>
          <w:rFonts w:hint="eastAsia"/>
        </w:rPr>
        <w:t>时，需要施加</w:t>
      </w:r>
      <w:proofErr w:type="gramStart"/>
      <w:r>
        <w:rPr>
          <w:rFonts w:hint="eastAsia"/>
        </w:rPr>
        <w:t>加</w:t>
      </w:r>
      <w:proofErr w:type="gramEnd"/>
      <w:r>
        <w:rPr>
          <w:rFonts w:hint="eastAsia"/>
        </w:rPr>
        <w:t>壳</w:t>
      </w:r>
      <w:r w:rsidR="001D3A56">
        <w:rPr>
          <w:rFonts w:hint="eastAsia"/>
        </w:rPr>
        <w:t>等</w:t>
      </w:r>
      <w:r>
        <w:rPr>
          <w:rFonts w:hint="eastAsia"/>
        </w:rPr>
        <w:t>安全加固</w:t>
      </w:r>
      <w:r w:rsidR="001D3A56">
        <w:rPr>
          <w:rFonts w:hint="eastAsia"/>
        </w:rPr>
        <w:t>措施</w:t>
      </w:r>
      <w:r>
        <w:rPr>
          <w:rFonts w:hint="eastAsia"/>
        </w:rPr>
        <w:t>，防止</w:t>
      </w:r>
      <w:r w:rsidR="00957B78">
        <w:rPr>
          <w:rFonts w:hint="eastAsia"/>
        </w:rPr>
        <w:t>APP</w:t>
      </w:r>
      <w:r>
        <w:rPr>
          <w:rFonts w:hint="eastAsia"/>
        </w:rPr>
        <w:t>被反编译和调试</w:t>
      </w:r>
      <w:r w:rsidR="001D3A56">
        <w:rPr>
          <w:rFonts w:hint="eastAsia"/>
        </w:rPr>
        <w:t>，</w:t>
      </w:r>
      <w:r w:rsidR="001D3A56">
        <w:rPr>
          <w:rFonts w:hint="eastAsia"/>
        </w:rPr>
        <w:t>增加</w:t>
      </w:r>
      <w:r w:rsidR="001D3A56">
        <w:rPr>
          <w:rFonts w:hint="eastAsia"/>
        </w:rPr>
        <w:t>APP</w:t>
      </w:r>
      <w:r w:rsidR="001D3A56">
        <w:rPr>
          <w:rFonts w:hint="eastAsia"/>
        </w:rPr>
        <w:t>被破解难度</w:t>
      </w:r>
      <w:r>
        <w:rPr>
          <w:rFonts w:hint="eastAsia"/>
        </w:rPr>
        <w:t>。</w:t>
      </w:r>
    </w:p>
    <w:p w14:paraId="793181FF" w14:textId="353019B8" w:rsidR="00071931" w:rsidRPr="00FB52C0" w:rsidRDefault="00F85EC5" w:rsidP="00831253">
      <w:pPr>
        <w:pStyle w:val="2"/>
      </w:pPr>
      <w:bookmarkStart w:id="33" w:name="_Toc483386017"/>
      <w:r w:rsidRPr="00FB52C0">
        <w:rPr>
          <w:rFonts w:hint="eastAsia"/>
        </w:rPr>
        <w:t>在</w:t>
      </w:r>
      <w:proofErr w:type="spellStart"/>
      <w:r w:rsidRPr="00FB52C0">
        <w:rPr>
          <w:rFonts w:hint="eastAsia"/>
        </w:rPr>
        <w:t>iOS</w:t>
      </w:r>
      <w:proofErr w:type="spellEnd"/>
      <w:r w:rsidRPr="00FB52C0">
        <w:rPr>
          <w:rFonts w:hint="eastAsia"/>
        </w:rPr>
        <w:t>项目中导入</w:t>
      </w:r>
      <w:r>
        <w:rPr>
          <w:rFonts w:hint="eastAsia"/>
        </w:rPr>
        <w:t>云核安全输入系统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版静态</w:t>
      </w:r>
      <w:r w:rsidRPr="00FB52C0">
        <w:rPr>
          <w:rFonts w:hint="eastAsia"/>
        </w:rPr>
        <w:t>库</w:t>
      </w:r>
      <w:bookmarkEnd w:id="33"/>
    </w:p>
    <w:p w14:paraId="7B54FD22" w14:textId="77777777" w:rsidR="009F09C0" w:rsidRPr="00FB52C0" w:rsidRDefault="00D20757" w:rsidP="006D62FF">
      <w:pPr>
        <w:pStyle w:val="3"/>
      </w:pPr>
      <w:bookmarkStart w:id="34" w:name="_Toc483386018"/>
      <w:r w:rsidRPr="00FB52C0">
        <w:rPr>
          <w:rFonts w:hint="eastAsia"/>
        </w:rPr>
        <w:t>前提条件</w:t>
      </w:r>
      <w:bookmarkEnd w:id="34"/>
    </w:p>
    <w:p w14:paraId="067FF7F8" w14:textId="77777777" w:rsidR="004121DF" w:rsidRPr="00FB52C0" w:rsidRDefault="00033438" w:rsidP="00535C78">
      <w:pPr>
        <w:pStyle w:val="085"/>
        <w:ind w:firstLine="480"/>
      </w:pPr>
      <w:r>
        <w:rPr>
          <w:rFonts w:hint="eastAsia"/>
        </w:rPr>
        <w:t>您</w:t>
      </w:r>
      <w:r w:rsidR="00D20757" w:rsidRPr="00FB52C0">
        <w:rPr>
          <w:rFonts w:hint="eastAsia"/>
        </w:rPr>
        <w:t>已经通过</w:t>
      </w:r>
      <w:proofErr w:type="spellStart"/>
      <w:r w:rsidR="00D20757" w:rsidRPr="00FB52C0">
        <w:rPr>
          <w:rFonts w:hint="eastAsia"/>
        </w:rPr>
        <w:t>Xcode</w:t>
      </w:r>
      <w:proofErr w:type="spellEnd"/>
      <w:r w:rsidR="001A49E8" w:rsidRPr="00FB52C0">
        <w:rPr>
          <w:rFonts w:hint="eastAsia"/>
        </w:rPr>
        <w:t>集成开发</w:t>
      </w:r>
      <w:r w:rsidR="00D20757" w:rsidRPr="00FB52C0">
        <w:rPr>
          <w:rFonts w:hint="eastAsia"/>
        </w:rPr>
        <w:t>环境创建了一个</w:t>
      </w:r>
      <w:proofErr w:type="spellStart"/>
      <w:r w:rsidR="00D20757" w:rsidRPr="00FB52C0">
        <w:rPr>
          <w:rFonts w:hint="eastAsia"/>
        </w:rPr>
        <w:t>iOS</w:t>
      </w:r>
      <w:proofErr w:type="spellEnd"/>
      <w:r w:rsidR="00D20757" w:rsidRPr="00FB52C0">
        <w:rPr>
          <w:rFonts w:hint="eastAsia"/>
        </w:rPr>
        <w:t>软件项目，这里假设</w:t>
      </w:r>
      <w:proofErr w:type="spellStart"/>
      <w:r w:rsidR="00D20757" w:rsidRPr="00FB52C0">
        <w:rPr>
          <w:rFonts w:hint="eastAsia"/>
        </w:rPr>
        <w:t>Xcode</w:t>
      </w:r>
      <w:proofErr w:type="spellEnd"/>
      <w:r w:rsidR="00D20757" w:rsidRPr="00FB52C0">
        <w:rPr>
          <w:rFonts w:hint="eastAsia"/>
        </w:rPr>
        <w:t>版本为</w:t>
      </w:r>
      <w:r w:rsidR="00250609">
        <w:rPr>
          <w:rFonts w:hint="eastAsia"/>
        </w:rPr>
        <w:t>6.0</w:t>
      </w:r>
      <w:r w:rsidR="001E2700" w:rsidRPr="00FB52C0">
        <w:rPr>
          <w:rFonts w:hint="eastAsia"/>
        </w:rPr>
        <w:t>，项目名字</w:t>
      </w:r>
      <w:proofErr w:type="spellStart"/>
      <w:r w:rsidR="006D62FF">
        <w:rPr>
          <w:rFonts w:hint="eastAsia"/>
        </w:rPr>
        <w:t>CCiProtect</w:t>
      </w:r>
      <w:r w:rsidR="001E2700" w:rsidRPr="00FB52C0">
        <w:rPr>
          <w:rFonts w:hint="eastAsia"/>
        </w:rPr>
        <w:t>Demo</w:t>
      </w:r>
      <w:proofErr w:type="spellEnd"/>
      <w:r w:rsidR="00D20757" w:rsidRPr="00FB52C0">
        <w:rPr>
          <w:rFonts w:hint="eastAsia"/>
        </w:rPr>
        <w:t>。</w:t>
      </w:r>
    </w:p>
    <w:p w14:paraId="765886E2" w14:textId="77777777" w:rsidR="00D20757" w:rsidRPr="00FB52C0" w:rsidRDefault="00D20757" w:rsidP="006D62FF">
      <w:pPr>
        <w:pStyle w:val="3"/>
      </w:pPr>
      <w:bookmarkStart w:id="35" w:name="_Toc483386019"/>
      <w:r w:rsidRPr="00FB52C0">
        <w:rPr>
          <w:rFonts w:hint="eastAsia"/>
        </w:rPr>
        <w:t>导入</w:t>
      </w:r>
      <w:r w:rsidR="00007D9D">
        <w:rPr>
          <w:rFonts w:hint="eastAsia"/>
        </w:rPr>
        <w:t>云核安全输入系统</w:t>
      </w:r>
      <w:proofErr w:type="spellStart"/>
      <w:r w:rsidR="00007D9D">
        <w:rPr>
          <w:rFonts w:hint="eastAsia"/>
        </w:rPr>
        <w:t>iOS</w:t>
      </w:r>
      <w:proofErr w:type="spellEnd"/>
      <w:r w:rsidR="00007D9D">
        <w:rPr>
          <w:rFonts w:hint="eastAsia"/>
        </w:rPr>
        <w:t>版</w:t>
      </w:r>
      <w:r w:rsidR="00033438">
        <w:rPr>
          <w:rFonts w:hint="eastAsia"/>
        </w:rPr>
        <w:t>软件</w:t>
      </w:r>
      <w:bookmarkEnd w:id="35"/>
    </w:p>
    <w:p w14:paraId="3D3B893B" w14:textId="77777777" w:rsidR="00D20757" w:rsidRPr="00FB52C0" w:rsidRDefault="001A49E8" w:rsidP="0088662A">
      <w:pPr>
        <w:pStyle w:val="21"/>
      </w:pPr>
      <w:r w:rsidRPr="00FB52C0">
        <w:rPr>
          <w:rFonts w:hint="eastAsia"/>
        </w:rPr>
        <w:t>在</w:t>
      </w:r>
      <w:proofErr w:type="spellStart"/>
      <w:r w:rsidRPr="00FB52C0">
        <w:rPr>
          <w:rFonts w:hint="eastAsia"/>
        </w:rPr>
        <w:t>Xcode</w:t>
      </w:r>
      <w:proofErr w:type="spellEnd"/>
      <w:r w:rsidRPr="00FB52C0">
        <w:rPr>
          <w:rFonts w:hint="eastAsia"/>
        </w:rPr>
        <w:t>的</w:t>
      </w:r>
      <w:r w:rsidRPr="00FB52C0">
        <w:rPr>
          <w:rFonts w:hint="eastAsia"/>
        </w:rPr>
        <w:t>Project Navigator</w:t>
      </w:r>
      <w:r w:rsidRPr="00FB52C0">
        <w:rPr>
          <w:rFonts w:hint="eastAsia"/>
        </w:rPr>
        <w:t>窗口中</w:t>
      </w:r>
      <w:r w:rsidR="0092563F" w:rsidRPr="00FB52C0">
        <w:rPr>
          <w:rFonts w:hint="eastAsia"/>
        </w:rPr>
        <w:t>选中项目，</w:t>
      </w:r>
      <w:r w:rsidRPr="00FB52C0">
        <w:rPr>
          <w:rFonts w:hint="eastAsia"/>
        </w:rPr>
        <w:t>单击鼠标右键，</w:t>
      </w:r>
      <w:r w:rsidR="00F54A0F" w:rsidRPr="00FB52C0">
        <w:rPr>
          <w:rFonts w:hint="eastAsia"/>
        </w:rPr>
        <w:t>选择</w:t>
      </w:r>
      <w:r w:rsidR="00F54A0F" w:rsidRPr="00FB52C0">
        <w:rPr>
          <w:rFonts w:hint="eastAsia"/>
        </w:rPr>
        <w:t xml:space="preserve">Add Files to </w:t>
      </w:r>
      <w:r w:rsidR="00F54A0F" w:rsidRPr="00FB52C0">
        <w:rPr>
          <w:rFonts w:hint="eastAsia"/>
        </w:rPr>
        <w:t>“</w:t>
      </w:r>
      <w:proofErr w:type="spellStart"/>
      <w:r w:rsidR="00007D9D">
        <w:rPr>
          <w:rFonts w:hint="eastAsia"/>
        </w:rPr>
        <w:t>CCiProtectDemo</w:t>
      </w:r>
      <w:proofErr w:type="spellEnd"/>
      <w:r w:rsidR="00F54A0F" w:rsidRPr="00FB52C0">
        <w:rPr>
          <w:rFonts w:hint="eastAsia"/>
        </w:rPr>
        <w:t>”</w:t>
      </w:r>
      <w:r w:rsidR="00F54A0F" w:rsidRPr="00FB52C0">
        <w:t>…</w:t>
      </w:r>
      <w:r w:rsidR="00F54A0F" w:rsidRPr="00FB52C0">
        <w:rPr>
          <w:rFonts w:hint="eastAsia"/>
        </w:rPr>
        <w:t>菜单项，如下图所示：</w:t>
      </w:r>
    </w:p>
    <w:p w14:paraId="300C8376" w14:textId="77777777" w:rsidR="00C87F6A" w:rsidRPr="00C87F6A" w:rsidRDefault="00535C78" w:rsidP="00535C78">
      <w:pPr>
        <w:pStyle w:val="085"/>
        <w:ind w:firstLine="480"/>
        <w:rPr>
          <w:kern w:val="0"/>
        </w:rPr>
      </w:pPr>
      <w:r>
        <w:rPr>
          <w:kern w:val="0"/>
        </w:rPr>
        <w:lastRenderedPageBreak/>
        <w:fldChar w:fldCharType="begin"/>
      </w:r>
      <w:r>
        <w:rPr>
          <w:kern w:val="0"/>
        </w:rPr>
        <w:instrText xml:space="preserve"> INCLUDEPICTURE  "C:\\Users\\Tiger\\AppData\\Roaming\\Tencent\\Users\\67838486\\QQ\\WinTemp\\RichOle\\IZUMJ{W0RX_75B05J`5~89X.png" \* MERGEFORMATINET </w:instrText>
      </w:r>
      <w:r>
        <w:rPr>
          <w:kern w:val="0"/>
        </w:rPr>
        <w:fldChar w:fldCharType="separate"/>
      </w:r>
      <w:r w:rsidR="00D42ECA">
        <w:rPr>
          <w:kern w:val="0"/>
        </w:rPr>
        <w:fldChar w:fldCharType="begin"/>
      </w:r>
      <w:r w:rsidR="00D42ECA">
        <w:rPr>
          <w:kern w:val="0"/>
        </w:rPr>
        <w:instrText xml:space="preserve"> INCLUDEPICTURE  "C:\\Users\\Tiger\\AppData\\Roaming\\Tencent\\Users\\67838486\\QQ\\WinTemp\\RichOle\\IZUMJ{W0RX_75B05J`5~89X.png" \* MERGEFORMATINET </w:instrText>
      </w:r>
      <w:r w:rsidR="00D42ECA">
        <w:rPr>
          <w:kern w:val="0"/>
        </w:rPr>
        <w:fldChar w:fldCharType="separate"/>
      </w:r>
      <w:r w:rsidR="00E956C6">
        <w:rPr>
          <w:kern w:val="0"/>
        </w:rPr>
        <w:fldChar w:fldCharType="begin"/>
      </w:r>
      <w:r w:rsidR="00E956C6">
        <w:rPr>
          <w:kern w:val="0"/>
        </w:rPr>
        <w:instrText xml:space="preserve"> INCLUDEPICTURE  "C:\\Users\\Tiger\\AppData\\Roaming\\Tencent\\Users\\67838486\\QQ\\WinTemp\\RichOle\\IZUMJ{W0RX_75B05J`5~89X.png" \* MERGEFORMATINET </w:instrText>
      </w:r>
      <w:r w:rsidR="00E956C6">
        <w:rPr>
          <w:kern w:val="0"/>
        </w:rPr>
        <w:fldChar w:fldCharType="separate"/>
      </w:r>
      <w:r w:rsidR="009F11AB">
        <w:rPr>
          <w:kern w:val="0"/>
        </w:rPr>
        <w:fldChar w:fldCharType="begin"/>
      </w:r>
      <w:r w:rsidR="009F11AB">
        <w:rPr>
          <w:kern w:val="0"/>
        </w:rPr>
        <w:instrText xml:space="preserve"> INCLUDEPICTURE  "C:\\Users\\Tiger\\AppData\\Roaming\\Tencent\\Users\\67838486\\QQ\\WinTemp\\RichOle\\IZUMJ{W0RX_75B05J`5~89X.png" \* MERGEFORMATINET </w:instrText>
      </w:r>
      <w:r w:rsidR="009F11AB">
        <w:rPr>
          <w:kern w:val="0"/>
        </w:rPr>
        <w:fldChar w:fldCharType="separate"/>
      </w:r>
      <w:r w:rsidR="00F85EC5">
        <w:rPr>
          <w:kern w:val="0"/>
        </w:rPr>
        <w:fldChar w:fldCharType="begin"/>
      </w:r>
      <w:r w:rsidR="00F85EC5">
        <w:rPr>
          <w:kern w:val="0"/>
        </w:rPr>
        <w:instrText xml:space="preserve"> INCLUDEPICTURE  "C:\\Users\\Tiger\\AppData\\Roaming\\Tencent\\Users\\67838486\\QQ\\WinTemp\\RichOle\\IZUMJ{W0RX_75B05J`5~89X.png" \* MERGEFORMATINET </w:instrText>
      </w:r>
      <w:r w:rsidR="00F85EC5">
        <w:rPr>
          <w:kern w:val="0"/>
        </w:rPr>
        <w:fldChar w:fldCharType="separate"/>
      </w:r>
      <w:r w:rsidR="00F85EC5">
        <w:rPr>
          <w:kern w:val="0"/>
        </w:rPr>
        <w:pict w14:anchorId="3651D284">
          <v:shape id="_x0000_i1026" type="#_x0000_t75" alt="" style="width:381.05pt;height:383.75pt">
            <v:imagedata r:id="rId11" r:href="rId12"/>
          </v:shape>
        </w:pict>
      </w:r>
      <w:r w:rsidR="00F85EC5">
        <w:rPr>
          <w:kern w:val="0"/>
        </w:rPr>
        <w:fldChar w:fldCharType="end"/>
      </w:r>
      <w:r w:rsidR="009F11AB">
        <w:rPr>
          <w:kern w:val="0"/>
        </w:rPr>
        <w:fldChar w:fldCharType="end"/>
      </w:r>
      <w:r w:rsidR="00E956C6">
        <w:rPr>
          <w:kern w:val="0"/>
        </w:rPr>
        <w:fldChar w:fldCharType="end"/>
      </w:r>
      <w:r w:rsidR="00D42ECA">
        <w:rPr>
          <w:kern w:val="0"/>
        </w:rPr>
        <w:fldChar w:fldCharType="end"/>
      </w:r>
      <w:r>
        <w:rPr>
          <w:kern w:val="0"/>
        </w:rPr>
        <w:fldChar w:fldCharType="end"/>
      </w:r>
    </w:p>
    <w:p w14:paraId="6B1C1656" w14:textId="77777777" w:rsidR="002F558A" w:rsidRPr="00FB52C0" w:rsidRDefault="002F558A" w:rsidP="00FB52C0">
      <w:pPr>
        <w:ind w:left="0" w:firstLine="0"/>
      </w:pPr>
    </w:p>
    <w:p w14:paraId="2F91E498" w14:textId="77777777" w:rsidR="00F54A0F" w:rsidRPr="00FB52C0" w:rsidRDefault="00117CA2" w:rsidP="0088662A">
      <w:pPr>
        <w:pStyle w:val="21"/>
      </w:pPr>
      <w:r w:rsidRPr="00FB52C0">
        <w:rPr>
          <w:rFonts w:hint="eastAsia"/>
        </w:rPr>
        <w:t>在弹出的对话框中选中</w:t>
      </w:r>
      <w:proofErr w:type="spellStart"/>
      <w:r w:rsidRPr="00FB52C0">
        <w:rPr>
          <w:rFonts w:hint="eastAsia"/>
        </w:rPr>
        <w:t>i</w:t>
      </w:r>
      <w:r w:rsidR="00145771">
        <w:rPr>
          <w:rFonts w:hint="eastAsia"/>
        </w:rPr>
        <w:t>Protect</w:t>
      </w:r>
      <w:proofErr w:type="spellEnd"/>
      <w:r w:rsidR="00DF24B3" w:rsidRPr="00FB52C0">
        <w:rPr>
          <w:rFonts w:hint="eastAsia"/>
        </w:rPr>
        <w:t>目录（里面有头文件、静态</w:t>
      </w:r>
      <w:r w:rsidRPr="00FB52C0">
        <w:rPr>
          <w:rFonts w:hint="eastAsia"/>
        </w:rPr>
        <w:t>库</w:t>
      </w:r>
      <w:r w:rsidR="00033438">
        <w:rPr>
          <w:rFonts w:hint="eastAsia"/>
        </w:rPr>
        <w:t>、</w:t>
      </w:r>
      <w:proofErr w:type="spellStart"/>
      <w:r w:rsidR="00DF24B3" w:rsidRPr="00FB52C0">
        <w:rPr>
          <w:rFonts w:hint="eastAsia"/>
        </w:rPr>
        <w:t>XCConfig</w:t>
      </w:r>
      <w:proofErr w:type="spellEnd"/>
      <w:r w:rsidR="00DF24B3" w:rsidRPr="00FB52C0">
        <w:rPr>
          <w:rFonts w:hint="eastAsia"/>
        </w:rPr>
        <w:t>文件</w:t>
      </w:r>
      <w:r w:rsidR="00C87F6A">
        <w:rPr>
          <w:rFonts w:hint="eastAsia"/>
        </w:rPr>
        <w:t>和</w:t>
      </w:r>
      <w:proofErr w:type="spellStart"/>
      <w:r w:rsidR="00C87F6A">
        <w:rPr>
          <w:rFonts w:hint="eastAsia"/>
        </w:rPr>
        <w:t>iProtectDemo</w:t>
      </w:r>
      <w:proofErr w:type="spellEnd"/>
      <w:r w:rsidR="00C87F6A">
        <w:rPr>
          <w:rFonts w:hint="eastAsia"/>
        </w:rPr>
        <w:t>程序</w:t>
      </w:r>
      <w:r w:rsidRPr="00FB52C0">
        <w:rPr>
          <w:rFonts w:hint="eastAsia"/>
        </w:rPr>
        <w:t>），确认钩选“</w:t>
      </w:r>
      <w:r w:rsidRPr="00FB52C0">
        <w:rPr>
          <w:rFonts w:hint="eastAsia"/>
        </w:rPr>
        <w:t xml:space="preserve">Copy items </w:t>
      </w:r>
      <w:r w:rsidR="00C87F6A">
        <w:rPr>
          <w:rFonts w:hint="eastAsia"/>
        </w:rPr>
        <w:t>if needed</w:t>
      </w:r>
      <w:r w:rsidRPr="00FB52C0">
        <w:rPr>
          <w:rFonts w:hint="eastAsia"/>
        </w:rPr>
        <w:t>”</w:t>
      </w:r>
      <w:r w:rsidR="00055FC8" w:rsidRPr="00FB52C0">
        <w:rPr>
          <w:rFonts w:hint="eastAsia"/>
        </w:rPr>
        <w:t>复选按钮，钩选“</w:t>
      </w:r>
      <w:r w:rsidR="00055FC8" w:rsidRPr="00FB52C0">
        <w:rPr>
          <w:rFonts w:hint="eastAsia"/>
        </w:rPr>
        <w:t>Create groups</w:t>
      </w:r>
      <w:r w:rsidR="00055FC8" w:rsidRPr="00FB52C0">
        <w:rPr>
          <w:rFonts w:hint="eastAsia"/>
        </w:rPr>
        <w:t>”单选按钮，点击“</w:t>
      </w:r>
      <w:r w:rsidR="00055FC8" w:rsidRPr="00FB52C0">
        <w:rPr>
          <w:rFonts w:hint="eastAsia"/>
        </w:rPr>
        <w:t>Add</w:t>
      </w:r>
      <w:r w:rsidR="00055FC8" w:rsidRPr="00FB52C0">
        <w:rPr>
          <w:rFonts w:hint="eastAsia"/>
        </w:rPr>
        <w:t>”按钮完成</w:t>
      </w:r>
      <w:proofErr w:type="spellStart"/>
      <w:r w:rsidR="00145771">
        <w:rPr>
          <w:rFonts w:hint="eastAsia"/>
        </w:rPr>
        <w:t>iProtect</w:t>
      </w:r>
      <w:proofErr w:type="spellEnd"/>
      <w:r w:rsidR="00033438">
        <w:rPr>
          <w:rFonts w:hint="eastAsia"/>
        </w:rPr>
        <w:t>软件</w:t>
      </w:r>
      <w:r w:rsidR="00055FC8" w:rsidRPr="00FB52C0">
        <w:rPr>
          <w:rFonts w:hint="eastAsia"/>
        </w:rPr>
        <w:t>的导入。</w:t>
      </w:r>
    </w:p>
    <w:p w14:paraId="0AFB5EBC" w14:textId="77777777" w:rsidR="00C87F6A" w:rsidRDefault="00F85EC5" w:rsidP="00535C78">
      <w:pPr>
        <w:pStyle w:val="085"/>
        <w:ind w:firstLine="480"/>
      </w:pPr>
      <w:r>
        <w:lastRenderedPageBreak/>
        <w:pict w14:anchorId="7C05D965">
          <v:shape id="_x0000_i1027" type="#_x0000_t75" style="width:417.05pt;height:247.9pt">
            <v:imagedata r:id="rId13" o:title=""/>
          </v:shape>
        </w:pict>
      </w:r>
    </w:p>
    <w:p w14:paraId="686DF8A8" w14:textId="77777777" w:rsidR="009C6121" w:rsidRDefault="009C6121" w:rsidP="00535C78">
      <w:pPr>
        <w:pStyle w:val="085"/>
        <w:ind w:firstLine="480"/>
      </w:pPr>
    </w:p>
    <w:p w14:paraId="5DE9453B" w14:textId="77777777" w:rsidR="00372124" w:rsidRPr="00FB52C0" w:rsidRDefault="00372124" w:rsidP="0082172E">
      <w:pPr>
        <w:pStyle w:val="21"/>
      </w:pPr>
      <w:r w:rsidRPr="00FB52C0">
        <w:rPr>
          <w:rFonts w:hint="eastAsia"/>
        </w:rPr>
        <w:t>配置</w:t>
      </w:r>
      <w:r w:rsidR="00033438">
        <w:rPr>
          <w:rFonts w:hint="eastAsia"/>
        </w:rPr>
        <w:t>C</w:t>
      </w:r>
      <w:r w:rsidRPr="00FB52C0">
        <w:rPr>
          <w:rFonts w:hint="eastAsia"/>
        </w:rPr>
        <w:t>onfiguration</w:t>
      </w:r>
      <w:r w:rsidRPr="00FB52C0">
        <w:rPr>
          <w:rFonts w:hint="eastAsia"/>
        </w:rPr>
        <w:t>文件（</w:t>
      </w:r>
      <w:proofErr w:type="spellStart"/>
      <w:r w:rsidR="00033438">
        <w:rPr>
          <w:rFonts w:hint="eastAsia"/>
        </w:rPr>
        <w:t>XCC</w:t>
      </w:r>
      <w:r w:rsidRPr="00FB52C0">
        <w:rPr>
          <w:rFonts w:hint="eastAsia"/>
        </w:rPr>
        <w:t>onfig</w:t>
      </w:r>
      <w:proofErr w:type="spellEnd"/>
      <w:r w:rsidRPr="00FB52C0">
        <w:rPr>
          <w:rFonts w:hint="eastAsia"/>
        </w:rPr>
        <w:t>）</w:t>
      </w:r>
      <w:r w:rsidR="00257A52">
        <w:rPr>
          <w:rFonts w:hint="eastAsia"/>
        </w:rPr>
        <w:t>，</w:t>
      </w:r>
      <w:r w:rsidRPr="00FB52C0">
        <w:rPr>
          <w:rFonts w:hint="eastAsia"/>
        </w:rPr>
        <w:t>在</w:t>
      </w:r>
      <w:proofErr w:type="spellStart"/>
      <w:r w:rsidRPr="00FB52C0">
        <w:rPr>
          <w:rFonts w:hint="eastAsia"/>
        </w:rPr>
        <w:t>Xcode</w:t>
      </w:r>
      <w:proofErr w:type="spellEnd"/>
      <w:r w:rsidRPr="00FB52C0">
        <w:rPr>
          <w:rFonts w:hint="eastAsia"/>
        </w:rPr>
        <w:t>的</w:t>
      </w:r>
      <w:r w:rsidRPr="00FB52C0">
        <w:rPr>
          <w:rFonts w:hint="eastAsia"/>
        </w:rPr>
        <w:t>Project Navigator</w:t>
      </w:r>
      <w:r w:rsidRPr="00FB52C0">
        <w:rPr>
          <w:rFonts w:hint="eastAsia"/>
        </w:rPr>
        <w:t>窗口中选中</w:t>
      </w:r>
      <w:proofErr w:type="spellStart"/>
      <w:r w:rsidR="00A82BBB">
        <w:rPr>
          <w:rFonts w:hint="eastAsia"/>
        </w:rPr>
        <w:t>CCiProtectDemo</w:t>
      </w:r>
      <w:proofErr w:type="spellEnd"/>
      <w:r w:rsidRPr="00FB52C0">
        <w:rPr>
          <w:rFonts w:hint="eastAsia"/>
        </w:rPr>
        <w:t>项目，右侧窗口选中</w:t>
      </w:r>
      <w:proofErr w:type="spellStart"/>
      <w:r w:rsidR="00A82BBB">
        <w:rPr>
          <w:rFonts w:hint="eastAsia"/>
        </w:rPr>
        <w:t>CCiProtectDemo</w:t>
      </w:r>
      <w:proofErr w:type="spellEnd"/>
      <w:r w:rsidRPr="00FB52C0">
        <w:rPr>
          <w:rFonts w:hint="eastAsia"/>
        </w:rPr>
        <w:t>项目，</w:t>
      </w:r>
      <w:r w:rsidR="007E0D07" w:rsidRPr="00FB52C0">
        <w:rPr>
          <w:rFonts w:hint="eastAsia"/>
        </w:rPr>
        <w:t>将</w:t>
      </w:r>
      <w:r w:rsidR="007E0D07" w:rsidRPr="00FB52C0">
        <w:rPr>
          <w:rFonts w:hint="eastAsia"/>
        </w:rPr>
        <w:t>Configurations</w:t>
      </w:r>
      <w:r w:rsidR="00D24C0D">
        <w:rPr>
          <w:rFonts w:hint="eastAsia"/>
        </w:rPr>
        <w:t>列</w:t>
      </w:r>
      <w:r w:rsidR="007E0D07" w:rsidRPr="00FB52C0">
        <w:rPr>
          <w:rFonts w:hint="eastAsia"/>
        </w:rPr>
        <w:t>表展开，</w:t>
      </w:r>
      <w:r w:rsidR="00D24C0D">
        <w:rPr>
          <w:rFonts w:hint="eastAsia"/>
        </w:rPr>
        <w:t>所有使用了本软件的目标</w:t>
      </w:r>
      <w:r w:rsidR="00033438">
        <w:rPr>
          <w:rFonts w:hint="eastAsia"/>
        </w:rPr>
        <w:t>（</w:t>
      </w:r>
      <w:r w:rsidR="00033438">
        <w:rPr>
          <w:rFonts w:hint="eastAsia"/>
        </w:rPr>
        <w:t>Target</w:t>
      </w:r>
      <w:r w:rsidR="00033438">
        <w:rPr>
          <w:rFonts w:hint="eastAsia"/>
        </w:rPr>
        <w:t>）</w:t>
      </w:r>
      <w:r w:rsidR="005E7474" w:rsidRPr="00FB52C0">
        <w:rPr>
          <w:rFonts w:hint="eastAsia"/>
        </w:rPr>
        <w:t>均需将</w:t>
      </w:r>
      <w:proofErr w:type="spellStart"/>
      <w:r w:rsidR="00033438">
        <w:rPr>
          <w:rFonts w:hint="eastAsia"/>
        </w:rPr>
        <w:t>XCC</w:t>
      </w:r>
      <w:r w:rsidR="005E7474" w:rsidRPr="00FB52C0">
        <w:rPr>
          <w:rFonts w:hint="eastAsia"/>
        </w:rPr>
        <w:t>onfig</w:t>
      </w:r>
      <w:proofErr w:type="spellEnd"/>
      <w:r w:rsidR="00C87F6A">
        <w:rPr>
          <w:rFonts w:hint="eastAsia"/>
        </w:rPr>
        <w:t>配置文件选中，如下图所示</w:t>
      </w:r>
      <w:r w:rsidR="00924ABB">
        <w:rPr>
          <w:rFonts w:hint="eastAsia"/>
        </w:rPr>
        <w:t>：</w:t>
      </w:r>
    </w:p>
    <w:p w14:paraId="5911E078" w14:textId="77777777" w:rsidR="005C506D" w:rsidRDefault="00F85EC5" w:rsidP="00535C78">
      <w:pPr>
        <w:pStyle w:val="085"/>
        <w:ind w:firstLine="480"/>
      </w:pPr>
      <w:r>
        <w:pict w14:anchorId="0771EC22">
          <v:shape id="_x0000_i1028" type="#_x0000_t75" style="width:417.75pt;height:197.65pt">
            <v:imagedata r:id="rId14" o:title=""/>
          </v:shape>
        </w:pict>
      </w:r>
    </w:p>
    <w:p w14:paraId="1DDD34FC" w14:textId="77777777" w:rsidR="009C6121" w:rsidRDefault="009C6121" w:rsidP="00535C78">
      <w:pPr>
        <w:pStyle w:val="085"/>
        <w:ind w:firstLine="480"/>
      </w:pPr>
    </w:p>
    <w:p w14:paraId="4A4675C6" w14:textId="77777777" w:rsidR="009C6121" w:rsidRDefault="009C6121" w:rsidP="009C6121">
      <w:pPr>
        <w:pStyle w:val="21"/>
      </w:pPr>
      <w:r>
        <w:rPr>
          <w:rFonts w:hint="eastAsia"/>
        </w:rPr>
        <w:t>删除导入的</w:t>
      </w:r>
      <w:proofErr w:type="spellStart"/>
      <w:r>
        <w:rPr>
          <w:rFonts w:hint="eastAsia"/>
        </w:rPr>
        <w:t>iProtectDemo</w:t>
      </w:r>
      <w:proofErr w:type="spellEnd"/>
      <w:r>
        <w:rPr>
          <w:rFonts w:hint="eastAsia"/>
        </w:rPr>
        <w:t>目录，如下图所示：</w:t>
      </w:r>
    </w:p>
    <w:p w14:paraId="0C20F8B0" w14:textId="77777777" w:rsidR="009C6121" w:rsidRPr="009C6121" w:rsidRDefault="00F85EC5" w:rsidP="00535C78">
      <w:pPr>
        <w:pStyle w:val="085"/>
        <w:ind w:firstLine="480"/>
      </w:pPr>
      <w:r>
        <w:lastRenderedPageBreak/>
        <w:pict w14:anchorId="387C9251">
          <v:shape id="_x0000_i1029" type="#_x0000_t75" style="width:417.05pt;height:247.9pt">
            <v:imagedata r:id="rId15" o:title=""/>
          </v:shape>
        </w:pict>
      </w:r>
    </w:p>
    <w:p w14:paraId="67F11D8D" w14:textId="77777777" w:rsidR="00D20757" w:rsidRPr="00FB52C0" w:rsidRDefault="00463D8D" w:rsidP="00257A52">
      <w:pPr>
        <w:pStyle w:val="3"/>
      </w:pPr>
      <w:bookmarkStart w:id="36" w:name="_Toc483386020"/>
      <w:r w:rsidRPr="00FB52C0">
        <w:rPr>
          <w:rFonts w:hint="eastAsia"/>
        </w:rPr>
        <w:t>初始化系统</w:t>
      </w:r>
      <w:bookmarkEnd w:id="36"/>
    </w:p>
    <w:p w14:paraId="28078B1B" w14:textId="77777777" w:rsidR="003C771B" w:rsidRDefault="00A55B32" w:rsidP="00535C78">
      <w:pPr>
        <w:pStyle w:val="085"/>
        <w:ind w:firstLine="480"/>
      </w:pPr>
      <w:r w:rsidRPr="00FB52C0">
        <w:rPr>
          <w:rFonts w:hint="eastAsia"/>
        </w:rPr>
        <w:t>在项目的应用代理类</w:t>
      </w:r>
      <w:r w:rsidR="003C771B">
        <w:rPr>
          <w:rFonts w:hint="eastAsia"/>
        </w:rPr>
        <w:t>中初始化系统：</w:t>
      </w:r>
    </w:p>
    <w:p w14:paraId="44705F54" w14:textId="77777777" w:rsidR="003C771B" w:rsidRPr="00624A4A" w:rsidRDefault="003C771B" w:rsidP="00624A4A">
      <w:pPr>
        <w:pStyle w:val="code12"/>
        <w:ind w:left="480"/>
      </w:pPr>
      <w:r w:rsidRPr="00624A4A">
        <w:rPr>
          <w:rFonts w:hint="eastAsia"/>
        </w:rPr>
        <w:t>#import "</w:t>
      </w:r>
      <w:proofErr w:type="spellStart"/>
      <w:r w:rsidRPr="00624A4A">
        <w:rPr>
          <w:rFonts w:hint="eastAsia"/>
        </w:rPr>
        <w:t>iProtect.h</w:t>
      </w:r>
      <w:proofErr w:type="spellEnd"/>
      <w:r w:rsidRPr="00624A4A">
        <w:rPr>
          <w:rFonts w:hint="eastAsia"/>
        </w:rPr>
        <w:t>"</w:t>
      </w:r>
    </w:p>
    <w:p w14:paraId="2605EF29" w14:textId="77777777" w:rsidR="003C771B" w:rsidRPr="00624A4A" w:rsidRDefault="003C771B" w:rsidP="00624A4A">
      <w:pPr>
        <w:pStyle w:val="code12"/>
        <w:ind w:left="480"/>
      </w:pPr>
      <w:r w:rsidRPr="00624A4A">
        <w:rPr>
          <w:rFonts w:hint="eastAsia"/>
        </w:rPr>
        <w:t>......</w:t>
      </w:r>
    </w:p>
    <w:p w14:paraId="4CB4C2F9" w14:textId="77777777" w:rsidR="003C771B" w:rsidRPr="00624A4A" w:rsidRDefault="003C771B" w:rsidP="00624A4A">
      <w:pPr>
        <w:pStyle w:val="code12"/>
        <w:ind w:left="480"/>
      </w:pPr>
      <w:r w:rsidRPr="00624A4A">
        <w:rPr>
          <w:rFonts w:hint="eastAsia"/>
        </w:rPr>
        <w:t>- (BOOL</w:t>
      </w:r>
      <w:proofErr w:type="gramStart"/>
      <w:r w:rsidRPr="00624A4A">
        <w:rPr>
          <w:rFonts w:hint="eastAsia"/>
        </w:rPr>
        <w:t>)application</w:t>
      </w:r>
      <w:proofErr w:type="gramEnd"/>
      <w:r w:rsidRPr="00624A4A">
        <w:rPr>
          <w:rFonts w:hint="eastAsia"/>
        </w:rPr>
        <w:t>:(</w:t>
      </w:r>
      <w:proofErr w:type="spellStart"/>
      <w:r w:rsidRPr="00624A4A">
        <w:rPr>
          <w:rFonts w:hint="eastAsia"/>
        </w:rPr>
        <w:t>UIApplication</w:t>
      </w:r>
      <w:proofErr w:type="spellEnd"/>
      <w:r w:rsidRPr="00624A4A">
        <w:rPr>
          <w:rFonts w:hint="eastAsia"/>
        </w:rPr>
        <w:t>*)</w:t>
      </w:r>
      <w:r w:rsidR="00624A4A">
        <w:rPr>
          <w:rFonts w:hint="eastAsia"/>
        </w:rPr>
        <w:t>application</w:t>
      </w:r>
      <w:r w:rsidRPr="00624A4A">
        <w:rPr>
          <w:rFonts w:hint="eastAsia"/>
        </w:rPr>
        <w:t xml:space="preserve"> </w:t>
      </w:r>
      <w:proofErr w:type="spellStart"/>
      <w:r w:rsidRPr="00624A4A">
        <w:rPr>
          <w:rFonts w:hint="eastAsia"/>
        </w:rPr>
        <w:t>didFinishLaunchingWithOptions</w:t>
      </w:r>
      <w:proofErr w:type="spellEnd"/>
      <w:r w:rsidRPr="00624A4A">
        <w:rPr>
          <w:rFonts w:hint="eastAsia"/>
        </w:rPr>
        <w:t>:(</w:t>
      </w:r>
      <w:proofErr w:type="spellStart"/>
      <w:r w:rsidRPr="00624A4A">
        <w:rPr>
          <w:rFonts w:hint="eastAsia"/>
        </w:rPr>
        <w:t>NSDictionary</w:t>
      </w:r>
      <w:proofErr w:type="spellEnd"/>
      <w:r w:rsidRPr="00624A4A">
        <w:rPr>
          <w:rFonts w:hint="eastAsia"/>
        </w:rPr>
        <w:t>*)</w:t>
      </w:r>
      <w:proofErr w:type="spellStart"/>
      <w:r w:rsidR="00624A4A">
        <w:rPr>
          <w:rFonts w:hint="eastAsia"/>
        </w:rPr>
        <w:t>launchOptions</w:t>
      </w:r>
      <w:proofErr w:type="spellEnd"/>
    </w:p>
    <w:p w14:paraId="4DA8A472" w14:textId="77777777" w:rsidR="003C771B" w:rsidRPr="00624A4A" w:rsidRDefault="003C771B" w:rsidP="00624A4A">
      <w:pPr>
        <w:pStyle w:val="code12"/>
        <w:ind w:left="480"/>
      </w:pPr>
      <w:r w:rsidRPr="00624A4A">
        <w:rPr>
          <w:rFonts w:hint="eastAsia"/>
        </w:rPr>
        <w:t>{</w:t>
      </w:r>
    </w:p>
    <w:p w14:paraId="59B98905" w14:textId="77777777" w:rsidR="003C771B" w:rsidRPr="00624A4A" w:rsidRDefault="003C771B" w:rsidP="00624A4A">
      <w:pPr>
        <w:pStyle w:val="code12"/>
        <w:ind w:left="480"/>
      </w:pPr>
      <w:r w:rsidRPr="00624A4A">
        <w:rPr>
          <w:rFonts w:hint="eastAsia"/>
        </w:rPr>
        <w:t>......</w:t>
      </w:r>
    </w:p>
    <w:p w14:paraId="3DCA7C54" w14:textId="77777777" w:rsidR="003C771B" w:rsidRPr="00624A4A" w:rsidRDefault="003C771B" w:rsidP="00624A4A">
      <w:pPr>
        <w:pStyle w:val="code12"/>
        <w:ind w:left="480"/>
      </w:pPr>
      <w:r w:rsidRPr="00624A4A">
        <w:rPr>
          <w:rFonts w:hint="eastAsia"/>
        </w:rPr>
        <w:t xml:space="preserve">     </w:t>
      </w:r>
      <w:proofErr w:type="spellStart"/>
      <w:proofErr w:type="gramStart"/>
      <w:r w:rsidRPr="00624A4A">
        <w:rPr>
          <w:rFonts w:hint="eastAsia"/>
        </w:rPr>
        <w:t>iProtectInitialize</w:t>
      </w:r>
      <w:proofErr w:type="spellEnd"/>
      <w:r w:rsidRPr="00624A4A">
        <w:rPr>
          <w:rFonts w:hint="eastAsia"/>
        </w:rPr>
        <w:t>(</w:t>
      </w:r>
      <w:proofErr w:type="gramEnd"/>
      <w:r w:rsidRPr="00624A4A">
        <w:rPr>
          <w:rFonts w:hint="eastAsia"/>
        </w:rPr>
        <w:t>);</w:t>
      </w:r>
    </w:p>
    <w:p w14:paraId="1C10717E" w14:textId="77777777" w:rsidR="003C771B" w:rsidRPr="00624A4A" w:rsidRDefault="003C771B" w:rsidP="00624A4A">
      <w:pPr>
        <w:pStyle w:val="code12"/>
        <w:ind w:left="480"/>
      </w:pPr>
      <w:r w:rsidRPr="00624A4A">
        <w:rPr>
          <w:rFonts w:hint="eastAsia"/>
        </w:rPr>
        <w:t>......</w:t>
      </w:r>
    </w:p>
    <w:p w14:paraId="3DDEB37C" w14:textId="77777777" w:rsidR="003C771B" w:rsidRPr="00624A4A" w:rsidRDefault="003C771B" w:rsidP="00624A4A">
      <w:pPr>
        <w:pStyle w:val="code12"/>
        <w:ind w:left="480"/>
      </w:pPr>
      <w:r w:rsidRPr="00624A4A">
        <w:rPr>
          <w:rFonts w:hint="eastAsia"/>
        </w:rPr>
        <w:t>}</w:t>
      </w:r>
    </w:p>
    <w:p w14:paraId="2398652E" w14:textId="77777777" w:rsidR="00682110" w:rsidRPr="00FB52C0" w:rsidRDefault="003C771B" w:rsidP="00504339">
      <w:pPr>
        <w:pStyle w:val="code12"/>
        <w:ind w:left="480"/>
      </w:pPr>
      <w:r w:rsidRPr="00624A4A">
        <w:rPr>
          <w:rFonts w:hint="eastAsia"/>
        </w:rPr>
        <w:t>......</w:t>
      </w:r>
    </w:p>
    <w:p w14:paraId="286E53FA" w14:textId="77777777" w:rsidR="00D20757" w:rsidRPr="00FB52C0" w:rsidRDefault="00D20757" w:rsidP="00504339">
      <w:pPr>
        <w:pStyle w:val="3"/>
      </w:pPr>
      <w:bookmarkStart w:id="37" w:name="_Toc483386021"/>
      <w:r w:rsidRPr="00FB52C0">
        <w:rPr>
          <w:rFonts w:hint="eastAsia"/>
        </w:rPr>
        <w:t>连接库</w:t>
      </w:r>
      <w:bookmarkEnd w:id="37"/>
    </w:p>
    <w:p w14:paraId="2B98757D" w14:textId="77777777" w:rsidR="00AE77E2" w:rsidRDefault="00574750" w:rsidP="00535C78">
      <w:pPr>
        <w:pStyle w:val="085"/>
        <w:ind w:firstLine="480"/>
      </w:pPr>
      <w:r w:rsidRPr="00FB52C0">
        <w:rPr>
          <w:rFonts w:hint="eastAsia"/>
        </w:rPr>
        <w:t>在</w:t>
      </w:r>
      <w:proofErr w:type="spellStart"/>
      <w:r w:rsidRPr="00FB52C0">
        <w:rPr>
          <w:rFonts w:hint="eastAsia"/>
        </w:rPr>
        <w:t>Xcode</w:t>
      </w:r>
      <w:proofErr w:type="spellEnd"/>
      <w:r w:rsidRPr="00FB52C0">
        <w:rPr>
          <w:rFonts w:hint="eastAsia"/>
        </w:rPr>
        <w:t>的</w:t>
      </w:r>
      <w:r w:rsidRPr="00FB52C0">
        <w:rPr>
          <w:rFonts w:hint="eastAsia"/>
        </w:rPr>
        <w:t>Project Navigator</w:t>
      </w:r>
      <w:r w:rsidRPr="00FB52C0">
        <w:rPr>
          <w:rFonts w:hint="eastAsia"/>
        </w:rPr>
        <w:t>窗口中选中项目，在右侧</w:t>
      </w:r>
      <w:r w:rsidRPr="00FB52C0">
        <w:rPr>
          <w:rFonts w:hint="eastAsia"/>
        </w:rPr>
        <w:t>TARGETS</w:t>
      </w:r>
      <w:r w:rsidRPr="00FB52C0">
        <w:rPr>
          <w:rFonts w:hint="eastAsia"/>
        </w:rPr>
        <w:t>中选中目标（比如下图中</w:t>
      </w:r>
      <w:proofErr w:type="spellStart"/>
      <w:r w:rsidR="00A82BBB">
        <w:rPr>
          <w:rFonts w:hint="eastAsia"/>
        </w:rPr>
        <w:t>CCiProtectDemo</w:t>
      </w:r>
      <w:proofErr w:type="spellEnd"/>
      <w:r w:rsidRPr="00FB52C0">
        <w:rPr>
          <w:rFonts w:hint="eastAsia"/>
        </w:rPr>
        <w:t>），选中</w:t>
      </w:r>
      <w:r w:rsidRPr="00FB52C0">
        <w:rPr>
          <w:rFonts w:hint="eastAsia"/>
        </w:rPr>
        <w:t>Build Phases</w:t>
      </w:r>
      <w:r w:rsidRPr="00FB52C0">
        <w:rPr>
          <w:rFonts w:hint="eastAsia"/>
        </w:rPr>
        <w:t>标签页，打开“</w:t>
      </w:r>
      <w:r w:rsidRPr="00FB52C0">
        <w:rPr>
          <w:rFonts w:hint="eastAsia"/>
        </w:rPr>
        <w:t>Link Binary With Libraries</w:t>
      </w:r>
      <w:r w:rsidRPr="00FB52C0">
        <w:rPr>
          <w:rFonts w:hint="eastAsia"/>
        </w:rPr>
        <w:t>”</w:t>
      </w:r>
      <w:r w:rsidR="00504339">
        <w:rPr>
          <w:rFonts w:hint="eastAsia"/>
        </w:rPr>
        <w:t>列</w:t>
      </w:r>
      <w:r w:rsidRPr="00FB52C0">
        <w:rPr>
          <w:rFonts w:hint="eastAsia"/>
        </w:rPr>
        <w:t>表，点击“加号”按钮，在弹出的对话框中选中</w:t>
      </w:r>
      <w:proofErr w:type="spellStart"/>
      <w:r w:rsidR="00AE52E1">
        <w:rPr>
          <w:rFonts w:hint="eastAsia"/>
        </w:rPr>
        <w:t>lib</w:t>
      </w:r>
      <w:r w:rsidRPr="00FB52C0">
        <w:rPr>
          <w:rFonts w:hint="eastAsia"/>
        </w:rPr>
        <w:t>c</w:t>
      </w:r>
      <w:proofErr w:type="spellEnd"/>
      <w:r w:rsidRPr="00FB52C0">
        <w:rPr>
          <w:rFonts w:hint="eastAsia"/>
        </w:rPr>
        <w:t>++.</w:t>
      </w:r>
      <w:proofErr w:type="spellStart"/>
      <w:r w:rsidRPr="00FB52C0">
        <w:rPr>
          <w:rFonts w:hint="eastAsia"/>
        </w:rPr>
        <w:t>dylib</w:t>
      </w:r>
      <w:proofErr w:type="spellEnd"/>
      <w:r w:rsidRPr="00FB52C0">
        <w:rPr>
          <w:rFonts w:hint="eastAsia"/>
        </w:rPr>
        <w:t>项，点击“</w:t>
      </w:r>
      <w:r w:rsidRPr="00FB52C0">
        <w:rPr>
          <w:rFonts w:hint="eastAsia"/>
        </w:rPr>
        <w:t>Add</w:t>
      </w:r>
      <w:r w:rsidRPr="00FB52C0">
        <w:rPr>
          <w:rFonts w:hint="eastAsia"/>
        </w:rPr>
        <w:t>”按钮。在</w:t>
      </w:r>
      <w:r w:rsidR="00031B40" w:rsidRPr="00FB52C0">
        <w:rPr>
          <w:rFonts w:hint="eastAsia"/>
        </w:rPr>
        <w:t>“</w:t>
      </w:r>
      <w:r w:rsidR="00031B40" w:rsidRPr="00FB52C0">
        <w:rPr>
          <w:rFonts w:hint="eastAsia"/>
        </w:rPr>
        <w:t>Link Binary With Libraries</w:t>
      </w:r>
      <w:r w:rsidR="00031B40" w:rsidRPr="00FB52C0">
        <w:rPr>
          <w:rFonts w:hint="eastAsia"/>
        </w:rPr>
        <w:t>”表中，确认有</w:t>
      </w:r>
      <w:proofErr w:type="spellStart"/>
      <w:r w:rsidR="00AE52E1">
        <w:rPr>
          <w:rFonts w:hint="eastAsia"/>
        </w:rPr>
        <w:t>libiProtectXXXX</w:t>
      </w:r>
      <w:r w:rsidR="00031B40" w:rsidRPr="00FB52C0">
        <w:rPr>
          <w:rFonts w:hint="eastAsia"/>
        </w:rPr>
        <w:t>.a</w:t>
      </w:r>
      <w:proofErr w:type="spellEnd"/>
      <w:r w:rsidR="00031B40" w:rsidRPr="00FB52C0">
        <w:rPr>
          <w:rFonts w:hint="eastAsia"/>
        </w:rPr>
        <w:t>和</w:t>
      </w:r>
      <w:proofErr w:type="spellStart"/>
      <w:r w:rsidR="00AE52E1">
        <w:rPr>
          <w:rFonts w:hint="eastAsia"/>
        </w:rPr>
        <w:t>lib</w:t>
      </w:r>
      <w:r w:rsidR="00031B40" w:rsidRPr="00FB52C0">
        <w:rPr>
          <w:rFonts w:hint="eastAsia"/>
        </w:rPr>
        <w:t>c</w:t>
      </w:r>
      <w:proofErr w:type="spellEnd"/>
      <w:r w:rsidR="00031B40" w:rsidRPr="00FB52C0">
        <w:rPr>
          <w:rFonts w:hint="eastAsia"/>
        </w:rPr>
        <w:t>++.</w:t>
      </w:r>
      <w:proofErr w:type="spellStart"/>
      <w:r w:rsidR="00031B40" w:rsidRPr="00FB52C0">
        <w:rPr>
          <w:rFonts w:hint="eastAsia"/>
        </w:rPr>
        <w:t>dylib</w:t>
      </w:r>
      <w:proofErr w:type="spellEnd"/>
      <w:r w:rsidR="00031B40" w:rsidRPr="00FB52C0">
        <w:rPr>
          <w:rFonts w:hint="eastAsia"/>
        </w:rPr>
        <w:t>两项。</w:t>
      </w:r>
      <w:r w:rsidR="009C00D0" w:rsidRPr="00FB52C0">
        <w:rPr>
          <w:rFonts w:hint="eastAsia"/>
        </w:rPr>
        <w:t>如下图所示：</w:t>
      </w:r>
    </w:p>
    <w:p w14:paraId="12E003D2" w14:textId="77777777" w:rsidR="00AE77E2" w:rsidRDefault="00AE77E2" w:rsidP="00535C78">
      <w:pPr>
        <w:pStyle w:val="085"/>
        <w:ind w:firstLine="480"/>
      </w:pPr>
    </w:p>
    <w:p w14:paraId="36FF46BD" w14:textId="77777777" w:rsidR="00AE77E2" w:rsidRDefault="00AE77E2" w:rsidP="00535C78">
      <w:pPr>
        <w:pStyle w:val="085"/>
        <w:ind w:firstLine="480"/>
      </w:pPr>
    </w:p>
    <w:p w14:paraId="7A498404" w14:textId="77777777" w:rsidR="00574750" w:rsidRPr="00AE77E2" w:rsidRDefault="00F85EC5" w:rsidP="00535C78">
      <w:pPr>
        <w:pStyle w:val="085"/>
        <w:ind w:firstLine="480"/>
      </w:pPr>
      <w:r>
        <w:lastRenderedPageBreak/>
        <w:pict w14:anchorId="1E060F96">
          <v:shape id="_x0000_i1030" type="#_x0000_t75" style="width:428.6pt;height:150.1pt">
            <v:imagedata r:id="rId16" o:title=""/>
          </v:shape>
        </w:pict>
      </w:r>
    </w:p>
    <w:p w14:paraId="715A98F8" w14:textId="77777777" w:rsidR="00D76BE4" w:rsidRPr="00FB52C0" w:rsidRDefault="00D76BE4" w:rsidP="00FB52C0">
      <w:pPr>
        <w:ind w:left="0" w:firstLine="0"/>
      </w:pPr>
    </w:p>
    <w:p w14:paraId="3BAB4453" w14:textId="77777777" w:rsidR="00D76BE4" w:rsidRPr="00FB52C0" w:rsidRDefault="00D76BE4" w:rsidP="00535C78">
      <w:pPr>
        <w:pStyle w:val="085"/>
        <w:ind w:firstLine="480"/>
      </w:pPr>
      <w:r w:rsidRPr="00FB52C0">
        <w:rPr>
          <w:rFonts w:hint="eastAsia"/>
        </w:rPr>
        <w:t>注意：</w:t>
      </w:r>
      <w:r w:rsidR="00AE52E1">
        <w:rPr>
          <w:rFonts w:hint="eastAsia"/>
        </w:rPr>
        <w:t>上述</w:t>
      </w:r>
      <w:r w:rsidR="00AE52E1">
        <w:rPr>
          <w:rFonts w:hint="eastAsia"/>
        </w:rPr>
        <w:t>XXXX</w:t>
      </w:r>
      <w:r w:rsidR="00AE52E1">
        <w:rPr>
          <w:rFonts w:hint="eastAsia"/>
        </w:rPr>
        <w:t>为客户代码，具体请参考收到的软件包</w:t>
      </w:r>
      <w:r w:rsidR="00AE52E1">
        <w:rPr>
          <w:rFonts w:hint="eastAsia"/>
        </w:rPr>
        <w:t>lib</w:t>
      </w:r>
      <w:r w:rsidR="00AE52E1">
        <w:rPr>
          <w:rFonts w:hint="eastAsia"/>
        </w:rPr>
        <w:t>目录中静态库文件</w:t>
      </w:r>
      <w:r w:rsidR="00156C02">
        <w:rPr>
          <w:rFonts w:hint="eastAsia"/>
        </w:rPr>
        <w:t>名</w:t>
      </w:r>
      <w:r w:rsidRPr="00FB52C0">
        <w:rPr>
          <w:rFonts w:hint="eastAsia"/>
        </w:rPr>
        <w:t>。</w:t>
      </w:r>
    </w:p>
    <w:p w14:paraId="34690316" w14:textId="77777777" w:rsidR="00231364" w:rsidRPr="00FB52C0" w:rsidRDefault="00231364" w:rsidP="00156C02">
      <w:pPr>
        <w:pStyle w:val="3"/>
      </w:pPr>
      <w:bookmarkStart w:id="38" w:name="_Toc483386022"/>
      <w:r w:rsidRPr="00FB52C0">
        <w:rPr>
          <w:rFonts w:hint="eastAsia"/>
        </w:rPr>
        <w:t>创建</w:t>
      </w:r>
      <w:r w:rsidR="00BD7179">
        <w:rPr>
          <w:rFonts w:hint="eastAsia"/>
        </w:rPr>
        <w:t>云核安全</w:t>
      </w:r>
      <w:r w:rsidR="00156C02">
        <w:rPr>
          <w:rFonts w:hint="eastAsia"/>
        </w:rPr>
        <w:t>输入框</w:t>
      </w:r>
      <w:bookmarkEnd w:id="38"/>
    </w:p>
    <w:p w14:paraId="3BA84227" w14:textId="77777777" w:rsidR="00231364" w:rsidRPr="00FB52C0" w:rsidRDefault="00220112" w:rsidP="00535C78">
      <w:pPr>
        <w:pStyle w:val="085"/>
        <w:ind w:firstLine="480"/>
      </w:pPr>
      <w:proofErr w:type="spellStart"/>
      <w:r>
        <w:rPr>
          <w:rFonts w:hint="eastAsia"/>
        </w:rPr>
        <w:t>iProtect</w:t>
      </w:r>
      <w:proofErr w:type="spellEnd"/>
      <w:r w:rsidR="00231364" w:rsidRPr="00FB52C0">
        <w:rPr>
          <w:rFonts w:hint="eastAsia"/>
        </w:rPr>
        <w:t>的核心对象</w:t>
      </w:r>
      <w:proofErr w:type="spellStart"/>
      <w:r w:rsidR="00231364" w:rsidRPr="00FB52C0">
        <w:rPr>
          <w:rFonts w:hint="eastAsia"/>
        </w:rPr>
        <w:t>PasswordTextField</w:t>
      </w:r>
      <w:proofErr w:type="spellEnd"/>
      <w:r w:rsidR="005C47AE">
        <w:rPr>
          <w:rFonts w:hint="eastAsia"/>
        </w:rPr>
        <w:t>安全输入框</w:t>
      </w:r>
      <w:r w:rsidR="00231364" w:rsidRPr="00FB52C0">
        <w:rPr>
          <w:rFonts w:hint="eastAsia"/>
        </w:rPr>
        <w:t>的使用方法同</w:t>
      </w:r>
      <w:proofErr w:type="spellStart"/>
      <w:r w:rsidR="00231364" w:rsidRPr="00FB52C0">
        <w:rPr>
          <w:rFonts w:hint="eastAsia"/>
        </w:rPr>
        <w:t>iOS</w:t>
      </w:r>
      <w:proofErr w:type="spellEnd"/>
      <w:r w:rsidR="00231364" w:rsidRPr="00FB52C0">
        <w:rPr>
          <w:rFonts w:hint="eastAsia"/>
        </w:rPr>
        <w:t xml:space="preserve"> SDK</w:t>
      </w:r>
      <w:r w:rsidR="00231364" w:rsidRPr="00FB52C0">
        <w:rPr>
          <w:rFonts w:hint="eastAsia"/>
        </w:rPr>
        <w:t>中</w:t>
      </w:r>
      <w:proofErr w:type="spellStart"/>
      <w:r w:rsidR="00231364" w:rsidRPr="00FB52C0">
        <w:rPr>
          <w:rFonts w:hint="eastAsia"/>
        </w:rPr>
        <w:t>UITextField</w:t>
      </w:r>
      <w:proofErr w:type="spellEnd"/>
      <w:r w:rsidR="00231364" w:rsidRPr="00FB52C0">
        <w:rPr>
          <w:rFonts w:hint="eastAsia"/>
        </w:rPr>
        <w:t>控件使用方法</w:t>
      </w:r>
      <w:r w:rsidR="005C47AE">
        <w:rPr>
          <w:rFonts w:hint="eastAsia"/>
        </w:rPr>
        <w:t>基本</w:t>
      </w:r>
      <w:r w:rsidR="00231364" w:rsidRPr="00FB52C0">
        <w:rPr>
          <w:rFonts w:hint="eastAsia"/>
        </w:rPr>
        <w:t>一致，可以通过代码创建，也可以通过</w:t>
      </w:r>
      <w:r w:rsidR="00231364" w:rsidRPr="00FB52C0">
        <w:rPr>
          <w:rFonts w:hint="eastAsia"/>
        </w:rPr>
        <w:t>Interface Builder</w:t>
      </w:r>
      <w:r w:rsidR="00231364" w:rsidRPr="00FB52C0">
        <w:rPr>
          <w:rFonts w:hint="eastAsia"/>
        </w:rPr>
        <w:t>创建。这里采用</w:t>
      </w:r>
      <w:r w:rsidR="00231364" w:rsidRPr="00FB52C0">
        <w:rPr>
          <w:rFonts w:hint="eastAsia"/>
        </w:rPr>
        <w:t>Interface Builder</w:t>
      </w:r>
      <w:r w:rsidR="00231364" w:rsidRPr="00FB52C0">
        <w:rPr>
          <w:rFonts w:hint="eastAsia"/>
        </w:rPr>
        <w:t>为例：</w:t>
      </w:r>
    </w:p>
    <w:p w14:paraId="40FE9FDE" w14:textId="77777777" w:rsidR="00231364" w:rsidRPr="00FB52C0" w:rsidRDefault="006F7E87" w:rsidP="0082172E">
      <w:pPr>
        <w:pStyle w:val="21"/>
      </w:pPr>
      <w:r w:rsidRPr="00FB52C0">
        <w:rPr>
          <w:rFonts w:hint="eastAsia"/>
        </w:rPr>
        <w:t>打开一个</w:t>
      </w:r>
      <w:proofErr w:type="spellStart"/>
      <w:r w:rsidR="00AE77E2">
        <w:rPr>
          <w:rFonts w:hint="eastAsia"/>
        </w:rPr>
        <w:t>StoryBoard</w:t>
      </w:r>
      <w:proofErr w:type="spellEnd"/>
      <w:r w:rsidR="00AE77E2">
        <w:rPr>
          <w:rFonts w:hint="eastAsia"/>
        </w:rPr>
        <w:t>（或者</w:t>
      </w:r>
      <w:r w:rsidR="00AE77E2">
        <w:rPr>
          <w:rFonts w:hint="eastAsia"/>
        </w:rPr>
        <w:t>XIB</w:t>
      </w:r>
      <w:r w:rsidR="00AE77E2">
        <w:rPr>
          <w:rFonts w:hint="eastAsia"/>
        </w:rPr>
        <w:t>）</w:t>
      </w:r>
      <w:r w:rsidRPr="00FB52C0">
        <w:rPr>
          <w:rFonts w:hint="eastAsia"/>
        </w:rPr>
        <w:t>文件，在界面上增加一个</w:t>
      </w:r>
      <w:proofErr w:type="spellStart"/>
      <w:r w:rsidRPr="00FB52C0">
        <w:rPr>
          <w:rFonts w:hint="eastAsia"/>
        </w:rPr>
        <w:t>UITextField</w:t>
      </w:r>
      <w:proofErr w:type="spellEnd"/>
      <w:r w:rsidRPr="00FB52C0">
        <w:rPr>
          <w:rFonts w:hint="eastAsia"/>
        </w:rPr>
        <w:t>对象，把其类型改为</w:t>
      </w:r>
      <w:proofErr w:type="spellStart"/>
      <w:r w:rsidRPr="00FB52C0">
        <w:rPr>
          <w:rFonts w:hint="eastAsia"/>
        </w:rPr>
        <w:t>PasswordTextField</w:t>
      </w:r>
      <w:proofErr w:type="spellEnd"/>
      <w:r w:rsidRPr="00FB52C0">
        <w:rPr>
          <w:rFonts w:hint="eastAsia"/>
        </w:rPr>
        <w:t>。如下图所示：</w:t>
      </w:r>
    </w:p>
    <w:p w14:paraId="0347EF5A" w14:textId="77777777" w:rsidR="006F7E87" w:rsidRDefault="00F85EC5" w:rsidP="00535C78">
      <w:pPr>
        <w:pStyle w:val="085"/>
        <w:ind w:firstLine="480"/>
      </w:pPr>
      <w:r>
        <w:pict w14:anchorId="69909F05">
          <v:shape id="_x0000_i1031" type="#_x0000_t75" style="width:415.7pt;height:202.4pt">
            <v:imagedata r:id="rId17" o:title=""/>
          </v:shape>
        </w:pict>
      </w:r>
    </w:p>
    <w:p w14:paraId="79B61227" w14:textId="77777777" w:rsidR="0080735B" w:rsidRPr="00FB52C0" w:rsidRDefault="0080735B" w:rsidP="00535C78">
      <w:pPr>
        <w:pStyle w:val="085"/>
        <w:ind w:firstLine="480"/>
      </w:pPr>
    </w:p>
    <w:p w14:paraId="58E366CB" w14:textId="77777777" w:rsidR="006F7E87" w:rsidRPr="00FB52C0" w:rsidRDefault="00131586" w:rsidP="0088662A">
      <w:pPr>
        <w:pStyle w:val="21"/>
      </w:pPr>
      <w:r w:rsidRPr="00FB52C0">
        <w:rPr>
          <w:rFonts w:hint="eastAsia"/>
        </w:rPr>
        <w:t>在此</w:t>
      </w:r>
      <w:proofErr w:type="spellStart"/>
      <w:r w:rsidRPr="00FB52C0">
        <w:rPr>
          <w:rFonts w:hint="eastAsia"/>
        </w:rPr>
        <w:t>xib</w:t>
      </w:r>
      <w:proofErr w:type="spellEnd"/>
      <w:r w:rsidRPr="00FB52C0">
        <w:rPr>
          <w:rFonts w:hint="eastAsia"/>
        </w:rPr>
        <w:t>的所有者类中创建一个</w:t>
      </w:r>
      <w:proofErr w:type="spellStart"/>
      <w:r w:rsidRPr="00FB52C0">
        <w:rPr>
          <w:rFonts w:hint="eastAsia"/>
        </w:rPr>
        <w:t>IBOutlet</w:t>
      </w:r>
      <w:proofErr w:type="spellEnd"/>
      <w:r w:rsidRPr="00FB52C0">
        <w:rPr>
          <w:rFonts w:hint="eastAsia"/>
        </w:rPr>
        <w:t>，类型为</w:t>
      </w:r>
      <w:proofErr w:type="spellStart"/>
      <w:r w:rsidRPr="00FB52C0">
        <w:rPr>
          <w:rFonts w:hint="eastAsia"/>
        </w:rPr>
        <w:t>PasswordTextField</w:t>
      </w:r>
      <w:proofErr w:type="spellEnd"/>
      <w:r w:rsidRPr="00FB52C0">
        <w:rPr>
          <w:rFonts w:hint="eastAsia"/>
        </w:rPr>
        <w:t>，在</w:t>
      </w:r>
      <w:proofErr w:type="spellStart"/>
      <w:r w:rsidRPr="00FB52C0">
        <w:rPr>
          <w:rFonts w:hint="eastAsia"/>
        </w:rPr>
        <w:t>xib</w:t>
      </w:r>
      <w:proofErr w:type="spellEnd"/>
      <w:r w:rsidRPr="00FB52C0">
        <w:rPr>
          <w:rFonts w:hint="eastAsia"/>
        </w:rPr>
        <w:t>中连接此</w:t>
      </w:r>
      <w:proofErr w:type="spellStart"/>
      <w:r w:rsidRPr="00FB52C0">
        <w:rPr>
          <w:rFonts w:hint="eastAsia"/>
        </w:rPr>
        <w:t>IBOutlet</w:t>
      </w:r>
      <w:proofErr w:type="spellEnd"/>
      <w:r w:rsidRPr="00FB52C0">
        <w:rPr>
          <w:rFonts w:hint="eastAsia"/>
        </w:rPr>
        <w:t>到创建的</w:t>
      </w:r>
      <w:proofErr w:type="spellStart"/>
      <w:r w:rsidR="0080735B">
        <w:rPr>
          <w:rFonts w:hint="eastAsia"/>
        </w:rPr>
        <w:t>PasswordTextField</w:t>
      </w:r>
      <w:proofErr w:type="spellEnd"/>
      <w:r w:rsidRPr="00FB52C0">
        <w:rPr>
          <w:rFonts w:hint="eastAsia"/>
        </w:rPr>
        <w:t>对象。如下图所示：</w:t>
      </w:r>
    </w:p>
    <w:p w14:paraId="26EB57A2" w14:textId="77777777" w:rsidR="00641D76" w:rsidRPr="00FB52C0" w:rsidRDefault="00F85EC5" w:rsidP="00535C78">
      <w:pPr>
        <w:pStyle w:val="085"/>
        <w:ind w:firstLine="480"/>
      </w:pPr>
      <w:r>
        <w:lastRenderedPageBreak/>
        <w:pict w14:anchorId="6C315F20">
          <v:shape id="_x0000_i1032" type="#_x0000_t75" style="width:393.95pt;height:239.75pt">
            <v:imagedata r:id="rId18" o:title=""/>
          </v:shape>
        </w:pict>
      </w:r>
    </w:p>
    <w:p w14:paraId="2D8DAC2F" w14:textId="77777777" w:rsidR="00641D76" w:rsidRPr="00FB52C0" w:rsidRDefault="00641D76" w:rsidP="00FB52C0">
      <w:pPr>
        <w:ind w:left="0" w:firstLine="0"/>
      </w:pPr>
    </w:p>
    <w:p w14:paraId="2F1341BF" w14:textId="77777777" w:rsidR="00641D76" w:rsidRPr="00FB52C0" w:rsidRDefault="00F85EC5" w:rsidP="00535C78">
      <w:pPr>
        <w:pStyle w:val="085"/>
        <w:ind w:firstLine="480"/>
      </w:pPr>
      <w:r>
        <w:pict w14:anchorId="3D1B4670">
          <v:shape id="_x0000_i1033" type="#_x0000_t75" style="width:393.95pt;height:257.45pt">
            <v:imagedata r:id="rId19" o:title=""/>
          </v:shape>
        </w:pict>
      </w:r>
    </w:p>
    <w:p w14:paraId="10CDF87B" w14:textId="77777777" w:rsidR="00641D76" w:rsidRPr="00FB52C0" w:rsidRDefault="00641D76" w:rsidP="00FB52C0">
      <w:pPr>
        <w:ind w:left="0" w:firstLine="0"/>
      </w:pPr>
    </w:p>
    <w:p w14:paraId="48C25416" w14:textId="77777777" w:rsidR="00641D76" w:rsidRPr="00FB52C0" w:rsidRDefault="00641D76" w:rsidP="005C47AE">
      <w:pPr>
        <w:pStyle w:val="3"/>
      </w:pPr>
      <w:bookmarkStart w:id="39" w:name="_Toc483386023"/>
      <w:r w:rsidRPr="00FB52C0">
        <w:rPr>
          <w:rFonts w:hint="eastAsia"/>
        </w:rPr>
        <w:t>获取加密后的密码</w:t>
      </w:r>
      <w:bookmarkEnd w:id="39"/>
    </w:p>
    <w:p w14:paraId="62209BD1" w14:textId="77777777" w:rsidR="005C47AE" w:rsidRDefault="00641D76" w:rsidP="00535C78">
      <w:pPr>
        <w:pStyle w:val="085"/>
        <w:ind w:firstLine="480"/>
      </w:pPr>
      <w:r w:rsidRPr="00FB52C0">
        <w:rPr>
          <w:rFonts w:hint="eastAsia"/>
        </w:rPr>
        <w:t>在</w:t>
      </w:r>
      <w:proofErr w:type="spellStart"/>
      <w:r w:rsidRPr="00FB52C0">
        <w:rPr>
          <w:rFonts w:hint="eastAsia"/>
        </w:rPr>
        <w:t>xib</w:t>
      </w:r>
      <w:proofErr w:type="spellEnd"/>
      <w:r w:rsidRPr="00FB52C0">
        <w:rPr>
          <w:rFonts w:hint="eastAsia"/>
        </w:rPr>
        <w:t>文件加载成功后，设置</w:t>
      </w:r>
      <w:proofErr w:type="spellStart"/>
      <w:r w:rsidRPr="00FB52C0">
        <w:rPr>
          <w:rFonts w:hint="eastAsia"/>
        </w:rPr>
        <w:t>PasswordTextField</w:t>
      </w:r>
      <w:proofErr w:type="spellEnd"/>
      <w:r w:rsidR="00DF24B3" w:rsidRPr="00FB52C0">
        <w:rPr>
          <w:rFonts w:hint="eastAsia"/>
        </w:rPr>
        <w:t>属性</w:t>
      </w:r>
      <w:r w:rsidRPr="00FB52C0">
        <w:rPr>
          <w:rFonts w:hint="eastAsia"/>
        </w:rPr>
        <w:t>。</w:t>
      </w:r>
    </w:p>
    <w:p w14:paraId="18069A3D" w14:textId="77777777" w:rsidR="00641D76" w:rsidRDefault="00641D76" w:rsidP="00535C78">
      <w:pPr>
        <w:pStyle w:val="085"/>
        <w:ind w:firstLine="480"/>
      </w:pPr>
      <w:r w:rsidRPr="00FB52C0">
        <w:rPr>
          <w:rFonts w:hint="eastAsia"/>
        </w:rPr>
        <w:t>调用</w:t>
      </w:r>
      <w:proofErr w:type="spellStart"/>
      <w:r w:rsidR="005C47AE">
        <w:rPr>
          <w:rFonts w:hint="eastAsia"/>
        </w:rPr>
        <w:t>PasswordTextField</w:t>
      </w:r>
      <w:proofErr w:type="spellEnd"/>
      <w:r w:rsidR="005C47AE">
        <w:rPr>
          <w:rFonts w:hint="eastAsia"/>
        </w:rPr>
        <w:t>输入框的</w:t>
      </w:r>
      <w:proofErr w:type="spellStart"/>
      <w:r w:rsidRPr="00FB52C0">
        <w:rPr>
          <w:rFonts w:hint="eastAsia"/>
        </w:rPr>
        <w:t>getValue</w:t>
      </w:r>
      <w:proofErr w:type="spellEnd"/>
      <w:r w:rsidR="005C47AE">
        <w:rPr>
          <w:rFonts w:hint="eastAsia"/>
        </w:rPr>
        <w:t>:</w:t>
      </w:r>
      <w:r w:rsidRPr="00FB52C0">
        <w:rPr>
          <w:rFonts w:hint="eastAsia"/>
        </w:rPr>
        <w:t>方法取得加密后的密码。</w:t>
      </w:r>
    </w:p>
    <w:p w14:paraId="5057CC8F" w14:textId="77777777" w:rsidR="00325C8A" w:rsidRPr="00FB52C0" w:rsidRDefault="00325C8A" w:rsidP="00535C78">
      <w:pPr>
        <w:pStyle w:val="085"/>
        <w:ind w:firstLine="480"/>
      </w:pPr>
      <w:r>
        <w:rPr>
          <w:rFonts w:hint="eastAsia"/>
        </w:rPr>
        <w:t>注：此处可以参考软件包中的</w:t>
      </w:r>
      <w:proofErr w:type="spellStart"/>
      <w:r>
        <w:rPr>
          <w:rFonts w:hint="eastAsia"/>
        </w:rPr>
        <w:t>iProtectDemo</w:t>
      </w:r>
      <w:proofErr w:type="spellEnd"/>
      <w:r>
        <w:rPr>
          <w:rFonts w:hint="eastAsia"/>
        </w:rPr>
        <w:t>项目，用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打开。</w:t>
      </w:r>
    </w:p>
    <w:p w14:paraId="534F5ED8" w14:textId="77777777" w:rsidR="006C460E" w:rsidRPr="00FB52C0" w:rsidRDefault="00CB095B" w:rsidP="00831253">
      <w:pPr>
        <w:pStyle w:val="2"/>
      </w:pPr>
      <w:bookmarkStart w:id="40" w:name="_Toc483386024"/>
      <w:r>
        <w:rPr>
          <w:rFonts w:hint="eastAsia"/>
        </w:rPr>
        <w:lastRenderedPageBreak/>
        <w:t>云核安全输入框</w:t>
      </w:r>
      <w:r w:rsidRPr="00FB52C0">
        <w:rPr>
          <w:rFonts w:hint="eastAsia"/>
        </w:rPr>
        <w:t>接口说明</w:t>
      </w:r>
      <w:bookmarkEnd w:id="40"/>
    </w:p>
    <w:p w14:paraId="26F65698" w14:textId="77777777" w:rsidR="007E716C" w:rsidRPr="00FB52C0" w:rsidRDefault="00F10FC5" w:rsidP="0088662A">
      <w:pPr>
        <w:pStyle w:val="3"/>
      </w:pPr>
      <w:r w:rsidRPr="00FB52C0">
        <w:rPr>
          <w:rFonts w:hint="eastAsia"/>
        </w:rPr>
        <w:t xml:space="preserve"> </w:t>
      </w:r>
      <w:bookmarkStart w:id="41" w:name="_Toc483386025"/>
      <w:r w:rsidR="00F60169" w:rsidRPr="00FB52C0">
        <w:rPr>
          <w:rFonts w:hint="eastAsia"/>
        </w:rPr>
        <w:t>云核安全输入</w:t>
      </w:r>
      <w:r w:rsidRPr="00FB52C0">
        <w:rPr>
          <w:rFonts w:hint="eastAsia"/>
        </w:rPr>
        <w:t>框属性</w:t>
      </w:r>
      <w:bookmarkEnd w:id="41"/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97"/>
        <w:gridCol w:w="5042"/>
      </w:tblGrid>
      <w:tr w:rsidR="00D04EE1" w:rsidRPr="00FB52C0" w14:paraId="2E138642" w14:textId="77777777" w:rsidTr="0096102F">
        <w:tc>
          <w:tcPr>
            <w:tcW w:w="3997" w:type="dxa"/>
            <w:shd w:val="clear" w:color="auto" w:fill="D9D9D9"/>
            <w:vAlign w:val="center"/>
          </w:tcPr>
          <w:p w14:paraId="5364BBB1" w14:textId="77777777" w:rsidR="00D04EE1" w:rsidRPr="00FB52C0" w:rsidRDefault="00C34F86" w:rsidP="00FB52C0">
            <w:pPr>
              <w:ind w:left="0" w:firstLine="0"/>
            </w:pPr>
            <w:r w:rsidRPr="00FB52C0">
              <w:rPr>
                <w:rFonts w:hint="eastAsia"/>
              </w:rPr>
              <w:t>属性</w:t>
            </w:r>
          </w:p>
        </w:tc>
        <w:tc>
          <w:tcPr>
            <w:tcW w:w="5042" w:type="dxa"/>
            <w:shd w:val="clear" w:color="auto" w:fill="D9D9D9"/>
            <w:vAlign w:val="center"/>
          </w:tcPr>
          <w:p w14:paraId="5A815129" w14:textId="77777777" w:rsidR="00D04EE1" w:rsidRPr="00FB52C0" w:rsidRDefault="00C34F86" w:rsidP="00FB52C0">
            <w:pPr>
              <w:ind w:left="0" w:firstLine="0"/>
            </w:pPr>
            <w:r w:rsidRPr="00FB52C0">
              <w:rPr>
                <w:rFonts w:hint="eastAsia"/>
              </w:rPr>
              <w:t>说明</w:t>
            </w:r>
          </w:p>
        </w:tc>
      </w:tr>
      <w:tr w:rsidR="00C34F86" w:rsidRPr="00FB52C0" w14:paraId="14341E0E" w14:textId="77777777" w:rsidTr="00910B6E">
        <w:tc>
          <w:tcPr>
            <w:tcW w:w="3997" w:type="dxa"/>
            <w:tcMar>
              <w:top w:w="170" w:type="dxa"/>
              <w:left w:w="170" w:type="dxa"/>
              <w:bottom w:w="170" w:type="dxa"/>
              <w:right w:w="170" w:type="dxa"/>
            </w:tcMar>
          </w:tcPr>
          <w:p w14:paraId="3E126F30" w14:textId="77777777" w:rsidR="00C34F86" w:rsidRPr="00FB52C0" w:rsidRDefault="00E618BE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NSString</w:t>
            </w:r>
            <w:proofErr w:type="spellEnd"/>
            <w:r w:rsidR="00C34F86" w:rsidRPr="00FB52C0">
              <w:t xml:space="preserve"> </w:t>
            </w:r>
            <w:r w:rsidRPr="00FB52C0">
              <w:rPr>
                <w:rFonts w:hint="eastAsia"/>
              </w:rPr>
              <w:t>*</w:t>
            </w:r>
            <w:proofErr w:type="spellStart"/>
            <w:r w:rsidR="00C34F86" w:rsidRPr="00FB52C0">
              <w:t>maskChar</w:t>
            </w:r>
            <w:proofErr w:type="spellEnd"/>
          </w:p>
        </w:tc>
        <w:tc>
          <w:tcPr>
            <w:tcW w:w="5042" w:type="dxa"/>
          </w:tcPr>
          <w:p w14:paraId="64405CC7" w14:textId="77777777" w:rsidR="00C34F86" w:rsidRPr="00FB52C0" w:rsidRDefault="00C34F86" w:rsidP="00FB52C0">
            <w:pPr>
              <w:ind w:left="0" w:firstLine="0"/>
            </w:pPr>
            <w:r w:rsidRPr="00FB52C0">
              <w:rPr>
                <w:rFonts w:hint="eastAsia"/>
              </w:rPr>
              <w:t>输入框中显示的字符掩码，默认为</w:t>
            </w:r>
            <w:r w:rsidR="00D64567" w:rsidRPr="00FB52C0">
              <w:rPr>
                <w:rFonts w:hint="eastAsia"/>
              </w:rPr>
              <w:t>@"</w:t>
            </w:r>
            <w:r w:rsidR="00D64567" w:rsidRPr="00FB52C0">
              <w:rPr>
                <w:rFonts w:hint="eastAsia"/>
              </w:rPr>
              <w:t>●</w:t>
            </w:r>
            <w:r w:rsidR="00D64567" w:rsidRPr="00FB52C0">
              <w:rPr>
                <w:rFonts w:hint="eastAsia"/>
              </w:rPr>
              <w:t>"</w:t>
            </w:r>
            <w:r w:rsidR="00ED34AD" w:rsidRPr="00FB52C0">
              <w:rPr>
                <w:rFonts w:hint="eastAsia"/>
              </w:rPr>
              <w:t xml:space="preserve"> </w:t>
            </w:r>
            <w:r w:rsidRPr="00FB52C0">
              <w:rPr>
                <w:rFonts w:hint="eastAsia"/>
              </w:rPr>
              <w:t>，一般密码框为</w:t>
            </w:r>
            <w:r w:rsidR="00A1197B" w:rsidRPr="00FB52C0">
              <w:rPr>
                <w:rFonts w:hint="eastAsia"/>
              </w:rPr>
              <w:t>@"*"</w:t>
            </w:r>
            <w:r w:rsidRPr="00FB52C0">
              <w:rPr>
                <w:rFonts w:hint="eastAsia"/>
              </w:rPr>
              <w:t>、</w:t>
            </w:r>
            <w:r w:rsidR="00A1197B" w:rsidRPr="00FB52C0">
              <w:rPr>
                <w:rFonts w:hint="eastAsia"/>
              </w:rPr>
              <w:t>@"#"</w:t>
            </w:r>
            <w:r w:rsidRPr="00FB52C0">
              <w:rPr>
                <w:rFonts w:hint="eastAsia"/>
              </w:rPr>
              <w:t>等字符掩码。</w:t>
            </w:r>
          </w:p>
        </w:tc>
      </w:tr>
      <w:tr w:rsidR="00C34F86" w:rsidRPr="00FB52C0" w14:paraId="1F0BD6E7" w14:textId="77777777" w:rsidTr="0096102F">
        <w:tc>
          <w:tcPr>
            <w:tcW w:w="3997" w:type="dxa"/>
          </w:tcPr>
          <w:p w14:paraId="2E71B7CF" w14:textId="77777777" w:rsidR="00C34F86" w:rsidRPr="00FB52C0" w:rsidRDefault="00535C78" w:rsidP="00FB52C0">
            <w:pPr>
              <w:ind w:left="0" w:firstLine="0"/>
            </w:pPr>
            <w:r>
              <w:rPr>
                <w:rFonts w:hint="eastAsia"/>
              </w:rPr>
              <w:t xml:space="preserve"> </w:t>
            </w:r>
            <w:r>
              <w:t>u</w:t>
            </w:r>
            <w:r>
              <w:rPr>
                <w:rFonts w:hint="eastAsia"/>
              </w:rPr>
              <w:t xml:space="preserve">int32_t </w:t>
            </w:r>
            <w:proofErr w:type="spellStart"/>
            <w:r w:rsidR="00C34F86" w:rsidRPr="00FB52C0">
              <w:t>encryptType</w:t>
            </w:r>
            <w:proofErr w:type="spellEnd"/>
          </w:p>
        </w:tc>
        <w:tc>
          <w:tcPr>
            <w:tcW w:w="5042" w:type="dxa"/>
          </w:tcPr>
          <w:p w14:paraId="5BA546EE" w14:textId="77777777" w:rsidR="00F54F4E" w:rsidRPr="00FB52C0" w:rsidRDefault="00251343" w:rsidP="00FB52C0">
            <w:pPr>
              <w:ind w:left="0" w:firstLine="0"/>
            </w:pPr>
            <w:r w:rsidRPr="00FB52C0">
              <w:rPr>
                <w:rFonts w:hint="eastAsia"/>
              </w:rPr>
              <w:t>加密类型</w:t>
            </w:r>
            <w:r w:rsidR="009C6951" w:rsidRPr="00FB52C0">
              <w:rPr>
                <w:rFonts w:hint="eastAsia"/>
              </w:rPr>
              <w:t>。</w:t>
            </w:r>
            <w:r w:rsidR="00D54CF3" w:rsidRPr="00FB52C0">
              <w:rPr>
                <w:rFonts w:hint="eastAsia"/>
              </w:rPr>
              <w:t>此属性通常通过预定义宏设置，这些</w:t>
            </w:r>
            <w:r w:rsidR="00F54F4E" w:rsidRPr="00FB52C0">
              <w:rPr>
                <w:rFonts w:hint="eastAsia"/>
              </w:rPr>
              <w:t>宏来源于</w:t>
            </w:r>
            <w:proofErr w:type="spellStart"/>
            <w:r w:rsidR="00F54F4E" w:rsidRPr="00FB52C0">
              <w:rPr>
                <w:rFonts w:hint="eastAsia"/>
              </w:rPr>
              <w:t>XCConfig</w:t>
            </w:r>
            <w:proofErr w:type="spellEnd"/>
            <w:r w:rsidR="00F54F4E" w:rsidRPr="00FB52C0">
              <w:rPr>
                <w:rFonts w:hint="eastAsia"/>
              </w:rPr>
              <w:t>文件，如未设定正确的</w:t>
            </w:r>
            <w:proofErr w:type="spellStart"/>
            <w:r w:rsidR="00F54F4E" w:rsidRPr="00FB52C0">
              <w:rPr>
                <w:rFonts w:hint="eastAsia"/>
              </w:rPr>
              <w:t>XCConfig</w:t>
            </w:r>
            <w:proofErr w:type="spellEnd"/>
            <w:r w:rsidR="00D54CF3" w:rsidRPr="00FB52C0">
              <w:rPr>
                <w:rFonts w:hint="eastAsia"/>
              </w:rPr>
              <w:t>文件，则编译</w:t>
            </w:r>
            <w:r w:rsidR="00B409BB">
              <w:rPr>
                <w:rFonts w:hint="eastAsia"/>
              </w:rPr>
              <w:t>可能</w:t>
            </w:r>
            <w:r w:rsidR="00D54CF3" w:rsidRPr="00FB52C0">
              <w:rPr>
                <w:rFonts w:hint="eastAsia"/>
              </w:rPr>
              <w:t>会失败</w:t>
            </w:r>
            <w:r w:rsidR="00F54F4E" w:rsidRPr="00FB52C0">
              <w:rPr>
                <w:rFonts w:hint="eastAsia"/>
              </w:rPr>
              <w:t>。</w:t>
            </w:r>
          </w:p>
          <w:p w14:paraId="6E9F0448" w14:textId="77777777" w:rsidR="00F54F4E" w:rsidRPr="00FB52C0" w:rsidRDefault="00F54F4E" w:rsidP="00FB52C0">
            <w:pPr>
              <w:ind w:left="0" w:firstLine="0"/>
            </w:pPr>
            <w:r w:rsidRPr="00FB52C0">
              <w:rPr>
                <w:rFonts w:hint="eastAsia"/>
              </w:rPr>
              <w:t>注：</w:t>
            </w:r>
          </w:p>
          <w:p w14:paraId="6574269B" w14:textId="77777777" w:rsidR="00C34F86" w:rsidRPr="00FB52C0" w:rsidRDefault="00D54CF3" w:rsidP="00900D6E">
            <w:pPr>
              <w:pStyle w:val="10"/>
            </w:pPr>
            <w:r w:rsidRPr="00FB52C0">
              <w:rPr>
                <w:rFonts w:hint="eastAsia"/>
              </w:rPr>
              <w:t>某些客户存在不止一种加密算法，则会存在多个宏</w:t>
            </w:r>
            <w:r w:rsidR="005C05A4">
              <w:rPr>
                <w:rFonts w:hint="eastAsia"/>
              </w:rPr>
              <w:t>，根据业务需要选择此值</w:t>
            </w:r>
            <w:r w:rsidRPr="00FB52C0">
              <w:rPr>
                <w:rFonts w:hint="eastAsia"/>
              </w:rPr>
              <w:t>。</w:t>
            </w:r>
          </w:p>
          <w:p w14:paraId="33F9EA3E" w14:textId="77777777" w:rsidR="00F54F4E" w:rsidRPr="00FB52C0" w:rsidRDefault="00D54CF3" w:rsidP="00900D6E">
            <w:pPr>
              <w:pStyle w:val="10"/>
            </w:pPr>
            <w:r w:rsidRPr="00FB52C0">
              <w:rPr>
                <w:rFonts w:hint="eastAsia"/>
              </w:rPr>
              <w:t>此属性</w:t>
            </w:r>
            <w:r w:rsidR="00F54F4E" w:rsidRPr="00FB52C0">
              <w:rPr>
                <w:rFonts w:hint="eastAsia"/>
              </w:rPr>
              <w:t>必须设置正确，</w:t>
            </w:r>
            <w:r w:rsidR="005C05A4">
              <w:rPr>
                <w:rFonts w:hint="eastAsia"/>
              </w:rPr>
              <w:t>否则会出现多种可能</w:t>
            </w:r>
            <w:r w:rsidRPr="00FB52C0">
              <w:rPr>
                <w:rFonts w:hint="eastAsia"/>
              </w:rPr>
              <w:t>错误，比如</w:t>
            </w:r>
            <w:proofErr w:type="spellStart"/>
            <w:r w:rsidRPr="00FB52C0">
              <w:rPr>
                <w:rFonts w:hint="eastAsia"/>
              </w:rPr>
              <w:t>getValue</w:t>
            </w:r>
            <w:proofErr w:type="spellEnd"/>
            <w:r w:rsidRPr="00FB52C0">
              <w:rPr>
                <w:rFonts w:hint="eastAsia"/>
              </w:rPr>
              <w:t>取回空值（</w:t>
            </w:r>
            <w:r w:rsidRPr="00FB52C0">
              <w:rPr>
                <w:rFonts w:hint="eastAsia"/>
              </w:rPr>
              <w:t>nil</w:t>
            </w:r>
            <w:r w:rsidRPr="00FB52C0">
              <w:rPr>
                <w:rFonts w:hint="eastAsia"/>
              </w:rPr>
              <w:t>），或者服务端解密</w:t>
            </w:r>
            <w:r w:rsidR="00F54F4E" w:rsidRPr="00FB52C0">
              <w:rPr>
                <w:rFonts w:hint="eastAsia"/>
              </w:rPr>
              <w:t>失败</w:t>
            </w:r>
            <w:r w:rsidRPr="00FB52C0">
              <w:rPr>
                <w:rFonts w:hint="eastAsia"/>
              </w:rPr>
              <w:t>等等</w:t>
            </w:r>
            <w:r w:rsidR="00F54F4E" w:rsidRPr="00FB52C0">
              <w:rPr>
                <w:rFonts w:hint="eastAsia"/>
              </w:rPr>
              <w:t>。</w:t>
            </w:r>
          </w:p>
          <w:p w14:paraId="159C0F83" w14:textId="77777777" w:rsidR="00D54CF3" w:rsidRPr="00FB52C0" w:rsidRDefault="005C05A4" w:rsidP="00900D6E">
            <w:pPr>
              <w:pStyle w:val="10"/>
            </w:pPr>
            <w:r>
              <w:rPr>
                <w:rFonts w:hint="eastAsia"/>
              </w:rPr>
              <w:t>针对具体宏的意义请参考</w:t>
            </w:r>
            <w:r w:rsidR="0052398C">
              <w:rPr>
                <w:rFonts w:hint="eastAsia"/>
              </w:rPr>
              <w:t>软件包中</w:t>
            </w:r>
            <w:proofErr w:type="spellStart"/>
            <w:r w:rsidR="0052398C">
              <w:rPr>
                <w:rFonts w:hint="eastAsia"/>
              </w:rPr>
              <w:t>XCConfig</w:t>
            </w:r>
            <w:proofErr w:type="spellEnd"/>
            <w:r w:rsidR="0052398C">
              <w:rPr>
                <w:rFonts w:hint="eastAsia"/>
              </w:rPr>
              <w:t>文件中注释</w:t>
            </w:r>
            <w:r w:rsidR="00D54CF3" w:rsidRPr="00FB52C0">
              <w:rPr>
                <w:rFonts w:hint="eastAsia"/>
              </w:rPr>
              <w:t>。</w:t>
            </w:r>
          </w:p>
        </w:tc>
      </w:tr>
      <w:tr w:rsidR="00C34F86" w:rsidRPr="00FB52C0" w14:paraId="64BE7414" w14:textId="77777777" w:rsidTr="0096102F">
        <w:tc>
          <w:tcPr>
            <w:tcW w:w="3997" w:type="dxa"/>
          </w:tcPr>
          <w:p w14:paraId="24402C3E" w14:textId="77777777" w:rsidR="00C34F86" w:rsidRPr="00FB52C0" w:rsidRDefault="00342287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NSString</w:t>
            </w:r>
            <w:proofErr w:type="spellEnd"/>
            <w:r w:rsidR="00C34F86" w:rsidRPr="00FB52C0">
              <w:t xml:space="preserve"> </w:t>
            </w:r>
            <w:r w:rsidRPr="00FB52C0">
              <w:rPr>
                <w:rFonts w:hint="eastAsia"/>
              </w:rPr>
              <w:t>*</w:t>
            </w:r>
            <w:r w:rsidR="00C34F86" w:rsidRPr="00FB52C0">
              <w:t>accepts</w:t>
            </w:r>
          </w:p>
        </w:tc>
        <w:tc>
          <w:tcPr>
            <w:tcW w:w="5042" w:type="dxa"/>
          </w:tcPr>
          <w:p w14:paraId="4CEE1593" w14:textId="77777777" w:rsidR="00C34F86" w:rsidRPr="00FB52C0" w:rsidRDefault="00AA1EAA" w:rsidP="00FB52C0">
            <w:pPr>
              <w:ind w:left="0" w:firstLine="0"/>
            </w:pPr>
            <w:r w:rsidRPr="00FB52C0">
              <w:rPr>
                <w:rFonts w:hint="eastAsia"/>
              </w:rPr>
              <w:t>可以接受的字符（正则表达式），</w:t>
            </w:r>
            <w:r w:rsidR="00C34F86" w:rsidRPr="00FB52C0">
              <w:rPr>
                <w:rFonts w:hint="eastAsia"/>
              </w:rPr>
              <w:t>默认</w:t>
            </w:r>
            <w:r w:rsidR="00144CBA" w:rsidRPr="00FB52C0">
              <w:rPr>
                <w:rFonts w:hint="eastAsia"/>
              </w:rPr>
              <w:t>@"</w:t>
            </w:r>
            <w:r w:rsidR="00144CBA" w:rsidRPr="00FB52C0">
              <w:t>[:print:]+</w:t>
            </w:r>
            <w:r w:rsidR="00144CBA" w:rsidRPr="00FB52C0">
              <w:rPr>
                <w:rFonts w:hint="eastAsia"/>
              </w:rPr>
              <w:t>"</w:t>
            </w:r>
            <w:r w:rsidR="00144CBA" w:rsidRPr="00FB52C0">
              <w:rPr>
                <w:rFonts w:hint="eastAsia"/>
              </w:rPr>
              <w:t>。</w:t>
            </w:r>
            <w:r w:rsidR="002A76B6" w:rsidRPr="00FB52C0">
              <w:rPr>
                <w:rFonts w:hint="eastAsia"/>
              </w:rPr>
              <w:t>此属性用来供</w:t>
            </w:r>
            <w:r w:rsidR="002A76B6" w:rsidRPr="00FB52C0">
              <w:t>verify</w:t>
            </w:r>
            <w:r w:rsidR="002A76B6" w:rsidRPr="00FB52C0">
              <w:rPr>
                <w:rFonts w:hint="eastAsia"/>
              </w:rPr>
              <w:t>方法进行内容检测。</w:t>
            </w:r>
          </w:p>
        </w:tc>
      </w:tr>
      <w:tr w:rsidR="00252078" w:rsidRPr="00FB52C0" w14:paraId="7569007C" w14:textId="77777777" w:rsidTr="0096102F">
        <w:tc>
          <w:tcPr>
            <w:tcW w:w="3997" w:type="dxa"/>
          </w:tcPr>
          <w:p w14:paraId="79780EA2" w14:textId="77777777" w:rsidR="00252078" w:rsidRPr="00FB52C0" w:rsidRDefault="00252078" w:rsidP="00FB52C0">
            <w:pPr>
              <w:ind w:left="0" w:firstLine="0"/>
            </w:pPr>
            <w:r w:rsidRPr="00FB52C0">
              <w:t xml:space="preserve">uint32_t </w:t>
            </w:r>
            <w:proofErr w:type="spellStart"/>
            <w:r w:rsidRPr="00FB52C0">
              <w:t>contentType</w:t>
            </w:r>
            <w:proofErr w:type="spellEnd"/>
          </w:p>
        </w:tc>
        <w:tc>
          <w:tcPr>
            <w:tcW w:w="5042" w:type="dxa"/>
          </w:tcPr>
          <w:p w14:paraId="0DD66839" w14:textId="77777777" w:rsidR="00252078" w:rsidRPr="00FB52C0" w:rsidRDefault="00252078" w:rsidP="00FB52C0">
            <w:pPr>
              <w:ind w:left="0" w:firstLine="0"/>
            </w:pPr>
            <w:r w:rsidRPr="00FB52C0">
              <w:rPr>
                <w:rFonts w:hint="eastAsia"/>
              </w:rPr>
              <w:t>可以接受的内容类型，取值为</w:t>
            </w:r>
            <w:r w:rsidRPr="00FB52C0">
              <w:t>V_CONTENTTYPE_ANY</w:t>
            </w:r>
            <w:r w:rsidR="002A76B6" w:rsidRPr="00FB52C0">
              <w:rPr>
                <w:rFonts w:hint="eastAsia"/>
              </w:rPr>
              <w:t>或者</w:t>
            </w:r>
            <w:r w:rsidRPr="00FB52C0">
              <w:t>V_CONTENTTYPE_</w:t>
            </w:r>
            <w:r w:rsidRPr="00FB52C0">
              <w:rPr>
                <w:rFonts w:hint="eastAsia"/>
              </w:rPr>
              <w:t>NUM</w:t>
            </w:r>
            <w:r w:rsidRPr="00FB52C0">
              <w:rPr>
                <w:rFonts w:hint="eastAsia"/>
              </w:rPr>
              <w:t>、</w:t>
            </w:r>
            <w:r w:rsidRPr="00FB52C0">
              <w:t>V_CONTENTTYPE_LETTER</w:t>
            </w:r>
            <w:r w:rsidRPr="00FB52C0">
              <w:rPr>
                <w:rFonts w:hint="eastAsia"/>
              </w:rPr>
              <w:t>、</w:t>
            </w:r>
            <w:r w:rsidRPr="00FB52C0">
              <w:t>V_CONTENTTYPE_PUNCT</w:t>
            </w:r>
            <w:r w:rsidR="002A76B6" w:rsidRPr="00FB52C0">
              <w:rPr>
                <w:rFonts w:hint="eastAsia"/>
              </w:rPr>
              <w:t>这三个变量的或。此属性用来供</w:t>
            </w:r>
            <w:r w:rsidR="002A76B6" w:rsidRPr="00FB52C0">
              <w:t>verify</w:t>
            </w:r>
            <w:r w:rsidR="002A76B6" w:rsidRPr="00FB52C0">
              <w:rPr>
                <w:rFonts w:hint="eastAsia"/>
              </w:rPr>
              <w:t>方法进行内容检测。</w:t>
            </w:r>
          </w:p>
        </w:tc>
      </w:tr>
      <w:tr w:rsidR="002A76B6" w:rsidRPr="00FB52C0" w14:paraId="002A02DA" w14:textId="77777777" w:rsidTr="0096102F">
        <w:tc>
          <w:tcPr>
            <w:tcW w:w="3997" w:type="dxa"/>
          </w:tcPr>
          <w:p w14:paraId="58449493" w14:textId="77777777" w:rsidR="002A76B6" w:rsidRPr="00FB52C0" w:rsidRDefault="002A76B6" w:rsidP="00FB52C0">
            <w:pPr>
              <w:ind w:left="0" w:firstLine="0"/>
            </w:pPr>
            <w:r w:rsidRPr="00FB52C0">
              <w:rPr>
                <w:rFonts w:hint="eastAsia"/>
              </w:rPr>
              <w:t xml:space="preserve">BOOL </w:t>
            </w:r>
            <w:proofErr w:type="spellStart"/>
            <w:r w:rsidRPr="00FB52C0">
              <w:t>passwordMode</w:t>
            </w:r>
            <w:proofErr w:type="spellEnd"/>
          </w:p>
        </w:tc>
        <w:tc>
          <w:tcPr>
            <w:tcW w:w="5042" w:type="dxa"/>
          </w:tcPr>
          <w:p w14:paraId="5A04AB3C" w14:textId="77777777" w:rsidR="002A76B6" w:rsidRPr="00FB52C0" w:rsidRDefault="002A76B6" w:rsidP="00FB52C0">
            <w:pPr>
              <w:ind w:left="0" w:firstLine="0"/>
            </w:pPr>
            <w:r w:rsidRPr="00FB52C0">
              <w:rPr>
                <w:rFonts w:hint="eastAsia"/>
              </w:rPr>
              <w:t>内容是否是密码，此选项和</w:t>
            </w:r>
            <w:proofErr w:type="spellStart"/>
            <w:r w:rsidRPr="00FB52C0">
              <w:rPr>
                <w:rFonts w:hint="eastAsia"/>
              </w:rPr>
              <w:t>UITextField</w:t>
            </w:r>
            <w:proofErr w:type="spellEnd"/>
            <w:r w:rsidRPr="00FB52C0">
              <w:rPr>
                <w:rFonts w:hint="eastAsia"/>
              </w:rPr>
              <w:t>类的属性</w:t>
            </w:r>
            <w:proofErr w:type="spellStart"/>
            <w:r w:rsidRPr="00FB52C0">
              <w:t>secureTextEntry</w:t>
            </w:r>
            <w:proofErr w:type="spellEnd"/>
            <w:r w:rsidRPr="00FB52C0">
              <w:rPr>
                <w:rFonts w:hint="eastAsia"/>
              </w:rPr>
              <w:t>区别是，此选项用于</w:t>
            </w:r>
            <w:r w:rsidRPr="00FB52C0">
              <w:t>verify</w:t>
            </w:r>
            <w:r w:rsidRPr="00FB52C0">
              <w:rPr>
                <w:rFonts w:hint="eastAsia"/>
              </w:rPr>
              <w:t>方法进行内容检测</w:t>
            </w:r>
          </w:p>
        </w:tc>
      </w:tr>
      <w:tr w:rsidR="002A76B6" w:rsidRPr="00FB52C0" w14:paraId="259E8439" w14:textId="77777777" w:rsidTr="0096102F">
        <w:tc>
          <w:tcPr>
            <w:tcW w:w="3997" w:type="dxa"/>
          </w:tcPr>
          <w:p w14:paraId="66BC27CE" w14:textId="77777777" w:rsidR="002A76B6" w:rsidRPr="00FB52C0" w:rsidRDefault="002A76B6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NSString</w:t>
            </w:r>
            <w:proofErr w:type="spellEnd"/>
            <w:r w:rsidRPr="00FB52C0">
              <w:rPr>
                <w:rFonts w:hint="eastAsia"/>
              </w:rPr>
              <w:t xml:space="preserve"> *</w:t>
            </w:r>
            <w:proofErr w:type="spellStart"/>
            <w:r w:rsidRPr="00FB52C0">
              <w:rPr>
                <w:rFonts w:hint="eastAsia"/>
              </w:rPr>
              <w:t>dictionaryWords</w:t>
            </w:r>
            <w:proofErr w:type="spellEnd"/>
          </w:p>
        </w:tc>
        <w:tc>
          <w:tcPr>
            <w:tcW w:w="5042" w:type="dxa"/>
          </w:tcPr>
          <w:p w14:paraId="5B4FF608" w14:textId="77777777" w:rsidR="002A76B6" w:rsidRPr="00FB52C0" w:rsidRDefault="002A76B6" w:rsidP="00FB52C0">
            <w:pPr>
              <w:ind w:left="0" w:firstLine="0"/>
            </w:pPr>
            <w:r w:rsidRPr="00FB52C0">
              <w:rPr>
                <w:rFonts w:hint="eastAsia"/>
              </w:rPr>
              <w:t>密码字典，用“</w:t>
            </w:r>
            <w:r w:rsidRPr="00FB52C0">
              <w:t>,</w:t>
            </w:r>
            <w:r w:rsidRPr="00FB52C0">
              <w:rPr>
                <w:rFonts w:hint="eastAsia"/>
              </w:rPr>
              <w:t>”分割的字符串。例如</w:t>
            </w:r>
            <w:r w:rsidRPr="00FB52C0">
              <w:t>@"123456,abcdef,654321"</w:t>
            </w:r>
            <w:r w:rsidRPr="00FB52C0">
              <w:rPr>
                <w:rFonts w:hint="eastAsia"/>
              </w:rPr>
              <w:t>列出了三个字典密码，供</w:t>
            </w:r>
            <w:r w:rsidRPr="00FB52C0">
              <w:t>verify</w:t>
            </w:r>
            <w:r w:rsidRPr="00FB52C0">
              <w:rPr>
                <w:rFonts w:hint="eastAsia"/>
              </w:rPr>
              <w:t>方法进行内容检测</w:t>
            </w:r>
          </w:p>
        </w:tc>
      </w:tr>
      <w:tr w:rsidR="00C34F86" w:rsidRPr="00FB52C0" w14:paraId="26720E46" w14:textId="77777777" w:rsidTr="0096102F">
        <w:tc>
          <w:tcPr>
            <w:tcW w:w="3997" w:type="dxa"/>
          </w:tcPr>
          <w:p w14:paraId="4D434716" w14:textId="77777777" w:rsidR="00C34F86" w:rsidRPr="00FB52C0" w:rsidRDefault="00E75F83" w:rsidP="00FB52C0">
            <w:pPr>
              <w:ind w:left="0" w:firstLine="0"/>
            </w:pPr>
            <w:r w:rsidRPr="00FB52C0">
              <w:rPr>
                <w:rFonts w:hint="eastAsia"/>
              </w:rPr>
              <w:t xml:space="preserve">unsigned </w:t>
            </w:r>
            <w:proofErr w:type="spellStart"/>
            <w:r w:rsidRPr="00FB52C0">
              <w:rPr>
                <w:rFonts w:hint="eastAsia"/>
              </w:rPr>
              <w:t>int</w:t>
            </w:r>
            <w:proofErr w:type="spellEnd"/>
            <w:r w:rsidRPr="00FB52C0">
              <w:rPr>
                <w:rFonts w:hint="eastAsia"/>
              </w:rPr>
              <w:t xml:space="preserve"> </w:t>
            </w:r>
            <w:proofErr w:type="spellStart"/>
            <w:r w:rsidR="00C34F86" w:rsidRPr="00FB52C0">
              <w:t>maxLength</w:t>
            </w:r>
            <w:proofErr w:type="spellEnd"/>
          </w:p>
        </w:tc>
        <w:tc>
          <w:tcPr>
            <w:tcW w:w="5042" w:type="dxa"/>
          </w:tcPr>
          <w:p w14:paraId="290B02AA" w14:textId="77777777" w:rsidR="00C34F86" w:rsidRPr="00FB52C0" w:rsidRDefault="005C5DA8" w:rsidP="00FB52C0">
            <w:pPr>
              <w:ind w:left="0" w:firstLine="0"/>
            </w:pPr>
            <w:r w:rsidRPr="00FB52C0">
              <w:rPr>
                <w:rFonts w:hint="eastAsia"/>
              </w:rPr>
              <w:t>允许最大长度，</w:t>
            </w:r>
            <w:r w:rsidR="00C34F86" w:rsidRPr="00FB52C0">
              <w:rPr>
                <w:rFonts w:hint="eastAsia"/>
              </w:rPr>
              <w:t>默认为</w:t>
            </w:r>
            <w:r w:rsidR="00C34F86" w:rsidRPr="00FB52C0">
              <w:rPr>
                <w:rFonts w:hint="eastAsia"/>
              </w:rPr>
              <w:t>12</w:t>
            </w:r>
            <w:r w:rsidRPr="00FB52C0">
              <w:rPr>
                <w:rFonts w:hint="eastAsia"/>
              </w:rPr>
              <w:t>。</w:t>
            </w:r>
          </w:p>
        </w:tc>
      </w:tr>
      <w:tr w:rsidR="00C34F86" w:rsidRPr="00FB52C0" w14:paraId="2FD0D96A" w14:textId="77777777" w:rsidTr="0096102F">
        <w:tc>
          <w:tcPr>
            <w:tcW w:w="3997" w:type="dxa"/>
          </w:tcPr>
          <w:p w14:paraId="009A5718" w14:textId="77777777" w:rsidR="00C34F86" w:rsidRPr="00FB52C0" w:rsidRDefault="005C05A4" w:rsidP="00FB52C0">
            <w:pPr>
              <w:ind w:left="0" w:firstLine="0"/>
            </w:pPr>
            <w:r>
              <w:rPr>
                <w:rFonts w:hint="eastAsia"/>
              </w:rPr>
              <w:t>u</w:t>
            </w:r>
            <w:r w:rsidR="00E75F83" w:rsidRPr="00FB52C0">
              <w:rPr>
                <w:rFonts w:hint="eastAsia"/>
              </w:rPr>
              <w:t xml:space="preserve">nsigned </w:t>
            </w:r>
            <w:proofErr w:type="spellStart"/>
            <w:r w:rsidR="00E75F83" w:rsidRPr="00FB52C0">
              <w:rPr>
                <w:rFonts w:hint="eastAsia"/>
              </w:rPr>
              <w:t>int</w:t>
            </w:r>
            <w:proofErr w:type="spellEnd"/>
            <w:r w:rsidR="00E75F83" w:rsidRPr="00FB52C0">
              <w:rPr>
                <w:rFonts w:hint="eastAsia"/>
              </w:rPr>
              <w:t xml:space="preserve"> </w:t>
            </w:r>
            <w:proofErr w:type="spellStart"/>
            <w:r w:rsidR="00C34F86" w:rsidRPr="00FB52C0">
              <w:t>minLength</w:t>
            </w:r>
            <w:proofErr w:type="spellEnd"/>
          </w:p>
        </w:tc>
        <w:tc>
          <w:tcPr>
            <w:tcW w:w="5042" w:type="dxa"/>
          </w:tcPr>
          <w:p w14:paraId="3C0BE805" w14:textId="77777777" w:rsidR="00C34F86" w:rsidRPr="00FB52C0" w:rsidRDefault="005C5DA8" w:rsidP="00FB52C0">
            <w:pPr>
              <w:ind w:left="0" w:firstLine="0"/>
            </w:pPr>
            <w:r w:rsidRPr="00FB52C0">
              <w:rPr>
                <w:rFonts w:hint="eastAsia"/>
              </w:rPr>
              <w:t>允许最小长度，</w:t>
            </w:r>
            <w:r w:rsidR="00C34F86" w:rsidRPr="00FB52C0">
              <w:rPr>
                <w:rFonts w:hint="eastAsia"/>
              </w:rPr>
              <w:t>默认为</w:t>
            </w:r>
            <w:r w:rsidR="00C34F86" w:rsidRPr="00FB52C0">
              <w:rPr>
                <w:rFonts w:hint="eastAsia"/>
              </w:rPr>
              <w:t>6</w:t>
            </w:r>
            <w:r w:rsidRPr="00FB52C0">
              <w:rPr>
                <w:rFonts w:hint="eastAsia"/>
              </w:rPr>
              <w:t>。</w:t>
            </w:r>
          </w:p>
        </w:tc>
      </w:tr>
      <w:tr w:rsidR="00C34F86" w:rsidRPr="00FB52C0" w14:paraId="504FB6D9" w14:textId="77777777" w:rsidTr="0096102F">
        <w:tc>
          <w:tcPr>
            <w:tcW w:w="3997" w:type="dxa"/>
          </w:tcPr>
          <w:p w14:paraId="7A319564" w14:textId="77777777" w:rsidR="00C34F86" w:rsidRPr="00FB52C0" w:rsidRDefault="00F97B70" w:rsidP="00FB52C0">
            <w:pPr>
              <w:ind w:left="0" w:firstLine="0"/>
            </w:pPr>
            <w:r w:rsidRPr="00FB52C0">
              <w:rPr>
                <w:rFonts w:hint="eastAsia"/>
              </w:rPr>
              <w:t>BOOL</w:t>
            </w:r>
            <w:r w:rsidR="00C34F86" w:rsidRPr="00FB52C0">
              <w:t xml:space="preserve"> </w:t>
            </w:r>
            <w:proofErr w:type="spellStart"/>
            <w:r w:rsidR="00C34F86" w:rsidRPr="00FB52C0">
              <w:t>kbdRandom</w:t>
            </w:r>
            <w:proofErr w:type="spellEnd"/>
          </w:p>
        </w:tc>
        <w:tc>
          <w:tcPr>
            <w:tcW w:w="5042" w:type="dxa"/>
          </w:tcPr>
          <w:p w14:paraId="5B3D0E05" w14:textId="77777777" w:rsidR="00C34F86" w:rsidRPr="00FB52C0" w:rsidRDefault="00C34F86" w:rsidP="00FB52C0">
            <w:pPr>
              <w:ind w:left="0" w:firstLine="0"/>
            </w:pPr>
            <w:r w:rsidRPr="00FB52C0">
              <w:rPr>
                <w:rFonts w:hint="eastAsia"/>
              </w:rPr>
              <w:t>设置</w:t>
            </w:r>
            <w:r w:rsidRPr="00FB52C0">
              <w:rPr>
                <w:rFonts w:hint="eastAsia"/>
              </w:rPr>
              <w:t>SA</w:t>
            </w:r>
            <w:r w:rsidRPr="00FB52C0">
              <w:rPr>
                <w:rFonts w:hint="eastAsia"/>
              </w:rPr>
              <w:t>安全键盘输入按键顺序是否随机，</w:t>
            </w:r>
            <w:r w:rsidR="00F97B70" w:rsidRPr="00FB52C0">
              <w:rPr>
                <w:rFonts w:hint="eastAsia"/>
              </w:rPr>
              <w:t>YES</w:t>
            </w:r>
            <w:r w:rsidRPr="00FB52C0">
              <w:rPr>
                <w:rFonts w:hint="eastAsia"/>
              </w:rPr>
              <w:t>为随机，</w:t>
            </w:r>
            <w:r w:rsidR="00F97B70" w:rsidRPr="00FB52C0">
              <w:rPr>
                <w:rFonts w:hint="eastAsia"/>
              </w:rPr>
              <w:t>NO</w:t>
            </w:r>
            <w:r w:rsidRPr="00FB52C0">
              <w:rPr>
                <w:rFonts w:hint="eastAsia"/>
              </w:rPr>
              <w:t>为不随机</w:t>
            </w:r>
            <w:r w:rsidR="00F97B70" w:rsidRPr="00FB52C0">
              <w:rPr>
                <w:rFonts w:hint="eastAsia"/>
              </w:rPr>
              <w:t>。默认</w:t>
            </w:r>
            <w:r w:rsidR="00F97B70" w:rsidRPr="00FB52C0">
              <w:rPr>
                <w:rFonts w:hint="eastAsia"/>
              </w:rPr>
              <w:t>YES</w:t>
            </w:r>
            <w:r w:rsidR="00F97B70" w:rsidRPr="00FB52C0">
              <w:rPr>
                <w:rFonts w:hint="eastAsia"/>
              </w:rPr>
              <w:t>。</w:t>
            </w:r>
          </w:p>
        </w:tc>
      </w:tr>
      <w:tr w:rsidR="00C34F86" w:rsidRPr="00FB52C0" w14:paraId="0CFEA779" w14:textId="77777777" w:rsidTr="0096102F">
        <w:tc>
          <w:tcPr>
            <w:tcW w:w="3997" w:type="dxa"/>
          </w:tcPr>
          <w:p w14:paraId="1D26854A" w14:textId="77777777" w:rsidR="00C34F86" w:rsidRPr="00FB52C0" w:rsidRDefault="00484C76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KeyboardType</w:t>
            </w:r>
            <w:proofErr w:type="spellEnd"/>
            <w:r w:rsidRPr="00FB52C0">
              <w:rPr>
                <w:rFonts w:hint="eastAsia"/>
              </w:rPr>
              <w:t xml:space="preserve"> </w:t>
            </w:r>
            <w:proofErr w:type="spellStart"/>
            <w:r w:rsidRPr="00FB52C0">
              <w:rPr>
                <w:rFonts w:hint="eastAsia"/>
              </w:rPr>
              <w:t>kbdType</w:t>
            </w:r>
            <w:proofErr w:type="spellEnd"/>
          </w:p>
        </w:tc>
        <w:tc>
          <w:tcPr>
            <w:tcW w:w="5042" w:type="dxa"/>
          </w:tcPr>
          <w:p w14:paraId="69D43548" w14:textId="77777777" w:rsidR="00C34F86" w:rsidRPr="00FB52C0" w:rsidRDefault="005C05A4" w:rsidP="00FB52C0">
            <w:pPr>
              <w:ind w:left="0" w:firstLine="0"/>
            </w:pPr>
            <w:r>
              <w:rPr>
                <w:rFonts w:hint="eastAsia"/>
              </w:rPr>
              <w:t>键盘类型</w:t>
            </w:r>
            <w:r w:rsidR="00484C76" w:rsidRPr="00FB52C0">
              <w:rPr>
                <w:rFonts w:hint="eastAsia"/>
              </w:rPr>
              <w:t>：</w:t>
            </w:r>
          </w:p>
          <w:p w14:paraId="0D0CFD5A" w14:textId="77777777" w:rsidR="00535C78" w:rsidRPr="00535C78" w:rsidRDefault="00876240" w:rsidP="00535C78">
            <w:pPr>
              <w:ind w:left="0" w:firstLine="0"/>
            </w:pPr>
            <w:r>
              <w:rPr>
                <w:rFonts w:hint="eastAsia"/>
              </w:rPr>
              <w:t xml:space="preserve">* </w:t>
            </w:r>
            <w:r w:rsidR="00535C78" w:rsidRPr="00535C78">
              <w:rPr>
                <w:rFonts w:hint="eastAsia"/>
              </w:rPr>
              <w:t>下面四种键盘类型为第一套键盘，支持横、竖屏，支持</w:t>
            </w:r>
            <w:r w:rsidR="00535C78" w:rsidRPr="00535C78">
              <w:t>iPhone</w:t>
            </w:r>
            <w:r w:rsidR="00535C78" w:rsidRPr="00535C78">
              <w:rPr>
                <w:rFonts w:hint="eastAsia"/>
              </w:rPr>
              <w:t>和</w:t>
            </w:r>
            <w:proofErr w:type="spellStart"/>
            <w:r w:rsidR="00535C78" w:rsidRPr="00535C78">
              <w:t>iPad</w:t>
            </w:r>
            <w:proofErr w:type="spellEnd"/>
          </w:p>
          <w:p w14:paraId="46601247" w14:textId="77777777" w:rsidR="00535C78" w:rsidRPr="00535C78" w:rsidRDefault="00535C78" w:rsidP="00535C78">
            <w:pPr>
              <w:ind w:left="0" w:firstLine="0"/>
            </w:pPr>
            <w:proofErr w:type="spellStart"/>
            <w:r w:rsidRPr="00535C78">
              <w:t>Ke</w:t>
            </w:r>
            <w:r>
              <w:t>yboardTypeLowerCaseLetter</w:t>
            </w:r>
            <w:proofErr w:type="spellEnd"/>
            <w:r>
              <w:rPr>
                <w:rFonts w:hint="eastAsia"/>
              </w:rPr>
              <w:t>：</w:t>
            </w:r>
            <w:r w:rsidRPr="00535C78">
              <w:rPr>
                <w:rFonts w:hint="eastAsia"/>
              </w:rPr>
              <w:t>小写字母键盘</w:t>
            </w:r>
          </w:p>
          <w:p w14:paraId="6EAA0A8D" w14:textId="77777777" w:rsidR="00535C78" w:rsidRPr="00535C78" w:rsidRDefault="00535C78" w:rsidP="00535C78">
            <w:pPr>
              <w:ind w:left="0" w:firstLine="0"/>
            </w:pPr>
            <w:proofErr w:type="spellStart"/>
            <w:r w:rsidRPr="00535C78">
              <w:lastRenderedPageBreak/>
              <w:t>Ke</w:t>
            </w:r>
            <w:r>
              <w:t>yboardTypeCapitalLetter</w:t>
            </w:r>
            <w:proofErr w:type="spellEnd"/>
            <w:r>
              <w:rPr>
                <w:rFonts w:hint="eastAsia"/>
              </w:rPr>
              <w:t>：</w:t>
            </w:r>
            <w:r w:rsidRPr="00535C78">
              <w:rPr>
                <w:rFonts w:hint="eastAsia"/>
              </w:rPr>
              <w:t>大写字母键盘</w:t>
            </w:r>
          </w:p>
          <w:p w14:paraId="0C63BE7C" w14:textId="77777777" w:rsidR="00535C78" w:rsidRPr="00535C78" w:rsidRDefault="00535C78" w:rsidP="00535C78">
            <w:pPr>
              <w:ind w:left="0" w:firstLine="0"/>
            </w:pPr>
            <w:proofErr w:type="spellStart"/>
            <w:r w:rsidRPr="00535C78">
              <w:t>Ke</w:t>
            </w:r>
            <w:r w:rsidR="00876240">
              <w:t>yboardTypeNumber</w:t>
            </w:r>
            <w:proofErr w:type="spellEnd"/>
            <w:r w:rsidR="00876240">
              <w:rPr>
                <w:rFonts w:hint="eastAsia"/>
              </w:rPr>
              <w:t>：</w:t>
            </w:r>
            <w:r w:rsidRPr="00535C78">
              <w:rPr>
                <w:rFonts w:hint="eastAsia"/>
              </w:rPr>
              <w:t>数字键盘</w:t>
            </w:r>
          </w:p>
          <w:p w14:paraId="698F46E1" w14:textId="77777777" w:rsidR="00535C78" w:rsidRPr="00535C78" w:rsidRDefault="00876240" w:rsidP="00535C78">
            <w:pPr>
              <w:ind w:left="0" w:firstLine="0"/>
            </w:pPr>
            <w:proofErr w:type="spellStart"/>
            <w:r>
              <w:t>KeyboardTypeSymbol</w:t>
            </w:r>
            <w:proofErr w:type="spellEnd"/>
            <w:r>
              <w:rPr>
                <w:rFonts w:hint="eastAsia"/>
              </w:rPr>
              <w:t>：</w:t>
            </w:r>
            <w:r w:rsidR="00535C78" w:rsidRPr="00535C78">
              <w:rPr>
                <w:rFonts w:hint="eastAsia"/>
              </w:rPr>
              <w:t>符号键盘</w:t>
            </w:r>
            <w:r w:rsidR="00535C78" w:rsidRPr="00535C78">
              <w:t xml:space="preserve"> </w:t>
            </w:r>
          </w:p>
          <w:p w14:paraId="389F098B" w14:textId="77777777" w:rsidR="00876240" w:rsidRDefault="00535C78" w:rsidP="00535C78">
            <w:pPr>
              <w:ind w:left="0" w:firstLine="0"/>
            </w:pPr>
            <w:proofErr w:type="spellStart"/>
            <w:r w:rsidRPr="00535C78">
              <w:t>Ke</w:t>
            </w:r>
            <w:r w:rsidR="00876240">
              <w:t>yboardTypePinNumbe</w:t>
            </w:r>
            <w:r w:rsidR="00876240">
              <w:rPr>
                <w:rFonts w:hint="eastAsia"/>
              </w:rPr>
              <w:t>r</w:t>
            </w:r>
            <w:proofErr w:type="spellEnd"/>
            <w:r w:rsidR="00876240">
              <w:rPr>
                <w:rFonts w:hint="eastAsia"/>
              </w:rPr>
              <w:t>：</w:t>
            </w:r>
            <w:r w:rsidRPr="00535C78">
              <w:rPr>
                <w:rFonts w:hint="eastAsia"/>
              </w:rPr>
              <w:t>用来输入纯数字的</w:t>
            </w:r>
            <w:r w:rsidRPr="00535C78">
              <w:t>iPhone</w:t>
            </w:r>
            <w:r w:rsidRPr="00535C78">
              <w:rPr>
                <w:rFonts w:hint="eastAsia"/>
              </w:rPr>
              <w:t>键盘</w:t>
            </w:r>
            <w:r w:rsidR="00876240">
              <w:rPr>
                <w:rFonts w:hint="eastAsia"/>
              </w:rPr>
              <w:t>，</w:t>
            </w:r>
            <w:r w:rsidR="00876240" w:rsidRPr="00535C78">
              <w:rPr>
                <w:rFonts w:hint="eastAsia"/>
              </w:rPr>
              <w:t>仅支持</w:t>
            </w:r>
            <w:r w:rsidR="00876240" w:rsidRPr="00535C78">
              <w:t>iPhone</w:t>
            </w:r>
            <w:r w:rsidR="00876240" w:rsidRPr="00535C78">
              <w:rPr>
                <w:rFonts w:hint="eastAsia"/>
              </w:rPr>
              <w:t>竖屏</w:t>
            </w:r>
          </w:p>
          <w:p w14:paraId="483DF13D" w14:textId="77777777" w:rsidR="00535C78" w:rsidRPr="00535C78" w:rsidRDefault="00876240" w:rsidP="00535C78">
            <w:pPr>
              <w:ind w:left="0" w:firstLine="0"/>
            </w:pPr>
            <w:r>
              <w:rPr>
                <w:rFonts w:hint="eastAsia"/>
              </w:rPr>
              <w:t xml:space="preserve">* </w:t>
            </w:r>
            <w:r w:rsidR="00535C78" w:rsidRPr="00535C78">
              <w:rPr>
                <w:rFonts w:hint="eastAsia"/>
              </w:rPr>
              <w:t>下面五种键盘类型为第二套键盘，仅支持</w:t>
            </w:r>
            <w:r w:rsidR="00535C78" w:rsidRPr="00535C78">
              <w:t>iPhone</w:t>
            </w:r>
            <w:r w:rsidR="00535C78" w:rsidRPr="00535C78">
              <w:rPr>
                <w:rFonts w:hint="eastAsia"/>
              </w:rPr>
              <w:t>竖屏</w:t>
            </w:r>
          </w:p>
          <w:p w14:paraId="0B5C7F8A" w14:textId="77777777" w:rsidR="00535C78" w:rsidRPr="00535C78" w:rsidRDefault="00535C78" w:rsidP="00535C78">
            <w:pPr>
              <w:ind w:left="0" w:firstLine="0"/>
            </w:pPr>
            <w:r w:rsidRPr="00535C78">
              <w:t>Ke</w:t>
            </w:r>
            <w:r w:rsidR="00876240">
              <w:t>yboardType2LowerCaseLetter</w:t>
            </w:r>
            <w:r w:rsidR="00876240">
              <w:rPr>
                <w:rFonts w:hint="eastAsia"/>
              </w:rPr>
              <w:t>：</w:t>
            </w:r>
            <w:r w:rsidRPr="00535C78">
              <w:rPr>
                <w:rFonts w:hint="eastAsia"/>
              </w:rPr>
              <w:t>小写字母键盘</w:t>
            </w:r>
          </w:p>
          <w:p w14:paraId="76958475" w14:textId="77777777" w:rsidR="00535C78" w:rsidRPr="00535C78" w:rsidRDefault="00535C78" w:rsidP="00535C78">
            <w:pPr>
              <w:ind w:left="0" w:firstLine="0"/>
            </w:pPr>
            <w:r w:rsidRPr="00535C78">
              <w:t>Ke</w:t>
            </w:r>
            <w:r w:rsidR="00876240">
              <w:t>yboardType2CapitalLetter</w:t>
            </w:r>
            <w:r w:rsidR="00876240">
              <w:rPr>
                <w:rFonts w:hint="eastAsia"/>
              </w:rPr>
              <w:t>：</w:t>
            </w:r>
            <w:r w:rsidRPr="00535C78">
              <w:rPr>
                <w:rFonts w:hint="eastAsia"/>
              </w:rPr>
              <w:t>大写字母键盘</w:t>
            </w:r>
          </w:p>
          <w:p w14:paraId="6107669A" w14:textId="77777777" w:rsidR="00535C78" w:rsidRPr="00535C78" w:rsidRDefault="00876240" w:rsidP="00535C78">
            <w:pPr>
              <w:ind w:left="0" w:firstLine="0"/>
            </w:pPr>
            <w:r>
              <w:t>KeyboardType2NumberSymbol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：</w:t>
            </w:r>
            <w:r w:rsidR="00535C78" w:rsidRPr="00535C78">
              <w:rPr>
                <w:rFonts w:hint="eastAsia"/>
              </w:rPr>
              <w:t>数字＋</w:t>
            </w:r>
            <w:r w:rsidR="00535C78" w:rsidRPr="00535C78">
              <w:t>16</w:t>
            </w:r>
            <w:r w:rsidR="00535C78" w:rsidRPr="00535C78">
              <w:rPr>
                <w:rFonts w:hint="eastAsia"/>
              </w:rPr>
              <w:t>个字符</w:t>
            </w:r>
          </w:p>
          <w:p w14:paraId="73F80393" w14:textId="77777777" w:rsidR="00535C78" w:rsidRPr="00535C78" w:rsidRDefault="00535C78" w:rsidP="00535C78">
            <w:pPr>
              <w:ind w:left="0" w:firstLine="0"/>
            </w:pPr>
            <w:r w:rsidRPr="00535C78">
              <w:t>Ke</w:t>
            </w:r>
            <w:r w:rsidR="00025F0D">
              <w:t>yboardType2NumberSymbol2</w:t>
            </w:r>
            <w:r w:rsidR="00025F0D">
              <w:rPr>
                <w:rFonts w:hint="eastAsia"/>
              </w:rPr>
              <w:t>：</w:t>
            </w:r>
            <w:r w:rsidRPr="00535C78">
              <w:rPr>
                <w:rFonts w:hint="eastAsia"/>
              </w:rPr>
              <w:t>数字＋另外</w:t>
            </w:r>
            <w:r w:rsidRPr="00535C78">
              <w:t>16</w:t>
            </w:r>
            <w:r w:rsidRPr="00535C78">
              <w:rPr>
                <w:rFonts w:hint="eastAsia"/>
              </w:rPr>
              <w:t>个字符</w:t>
            </w:r>
          </w:p>
          <w:p w14:paraId="0CAE123F" w14:textId="77777777" w:rsidR="00484CEA" w:rsidRPr="00FB52C0" w:rsidRDefault="00535C78" w:rsidP="00FB52C0">
            <w:pPr>
              <w:ind w:left="0" w:firstLine="0"/>
            </w:pPr>
            <w:r w:rsidRPr="00535C78">
              <w:t>Ke</w:t>
            </w:r>
            <w:r w:rsidR="00025F0D">
              <w:t xml:space="preserve">yboardType2Number </w:t>
            </w:r>
            <w:r w:rsidR="00025F0D">
              <w:rPr>
                <w:rFonts w:hint="eastAsia"/>
              </w:rPr>
              <w:t>：</w:t>
            </w:r>
            <w:r w:rsidRPr="00535C78">
              <w:rPr>
                <w:rFonts w:hint="eastAsia"/>
              </w:rPr>
              <w:t>纯数字</w:t>
            </w:r>
          </w:p>
        </w:tc>
      </w:tr>
      <w:tr w:rsidR="0096102F" w:rsidRPr="00FB52C0" w14:paraId="729978C2" w14:textId="77777777" w:rsidTr="000D5D6C">
        <w:tc>
          <w:tcPr>
            <w:tcW w:w="3997" w:type="dxa"/>
          </w:tcPr>
          <w:p w14:paraId="206B835B" w14:textId="77777777" w:rsidR="0096102F" w:rsidRPr="00FB52C0" w:rsidRDefault="0096102F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lastRenderedPageBreak/>
              <w:t>NSString</w:t>
            </w:r>
            <w:proofErr w:type="spellEnd"/>
            <w:r w:rsidRPr="00FB52C0">
              <w:rPr>
                <w:rFonts w:hint="eastAsia"/>
              </w:rPr>
              <w:t xml:space="preserve"> *</w:t>
            </w:r>
            <w:proofErr w:type="spellStart"/>
            <w:r w:rsidRPr="00FB52C0">
              <w:rPr>
                <w:rFonts w:hint="eastAsia"/>
              </w:rPr>
              <w:t>applicationPlatformModulus</w:t>
            </w:r>
            <w:proofErr w:type="spellEnd"/>
          </w:p>
        </w:tc>
        <w:tc>
          <w:tcPr>
            <w:tcW w:w="5042" w:type="dxa"/>
          </w:tcPr>
          <w:p w14:paraId="579B0EF4" w14:textId="77777777" w:rsidR="0096102F" w:rsidRPr="00FB52C0" w:rsidRDefault="0096102F" w:rsidP="00FB52C0">
            <w:pPr>
              <w:ind w:left="0" w:firstLine="0"/>
            </w:pPr>
            <w:r w:rsidRPr="00FB52C0">
              <w:rPr>
                <w:rFonts w:hint="eastAsia"/>
              </w:rPr>
              <w:t>应用平台模数，非必须设置。根据</w:t>
            </w:r>
            <w:proofErr w:type="spellStart"/>
            <w:r w:rsidRPr="00FB52C0">
              <w:rPr>
                <w:rFonts w:hint="eastAsia"/>
              </w:rPr>
              <w:t>encryptType</w:t>
            </w:r>
            <w:proofErr w:type="spellEnd"/>
            <w:r w:rsidRPr="00FB52C0">
              <w:rPr>
                <w:rFonts w:hint="eastAsia"/>
              </w:rPr>
              <w:t>值来决定是否需要设置。</w:t>
            </w:r>
          </w:p>
        </w:tc>
      </w:tr>
      <w:tr w:rsidR="0096102F" w:rsidRPr="00FB52C0" w14:paraId="553C70FD" w14:textId="77777777" w:rsidTr="000D5D6C">
        <w:tc>
          <w:tcPr>
            <w:tcW w:w="3997" w:type="dxa"/>
          </w:tcPr>
          <w:p w14:paraId="04BAADAE" w14:textId="77777777" w:rsidR="0096102F" w:rsidRPr="00FB52C0" w:rsidRDefault="0096102F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NSString</w:t>
            </w:r>
            <w:proofErr w:type="spellEnd"/>
            <w:r w:rsidRPr="00FB52C0">
              <w:rPr>
                <w:rFonts w:hint="eastAsia"/>
              </w:rPr>
              <w:t xml:space="preserve"> *</w:t>
            </w:r>
            <w:proofErr w:type="spellStart"/>
            <w:r w:rsidRPr="00FB52C0">
              <w:rPr>
                <w:rFonts w:hint="eastAsia"/>
              </w:rPr>
              <w:t>encryptionPlatformModulus</w:t>
            </w:r>
            <w:proofErr w:type="spellEnd"/>
          </w:p>
        </w:tc>
        <w:tc>
          <w:tcPr>
            <w:tcW w:w="5042" w:type="dxa"/>
          </w:tcPr>
          <w:p w14:paraId="08A5A1CA" w14:textId="77777777" w:rsidR="0096102F" w:rsidRPr="00FB52C0" w:rsidRDefault="0096102F" w:rsidP="00FB52C0">
            <w:pPr>
              <w:ind w:left="0" w:firstLine="0"/>
            </w:pPr>
            <w:r w:rsidRPr="00FB52C0">
              <w:rPr>
                <w:rFonts w:hint="eastAsia"/>
              </w:rPr>
              <w:t>加密平台模数，非必须设置。根据</w:t>
            </w:r>
            <w:proofErr w:type="spellStart"/>
            <w:r w:rsidRPr="00FB52C0">
              <w:rPr>
                <w:rFonts w:hint="eastAsia"/>
              </w:rPr>
              <w:t>encryptType</w:t>
            </w:r>
            <w:proofErr w:type="spellEnd"/>
            <w:r w:rsidRPr="00FB52C0">
              <w:rPr>
                <w:rFonts w:hint="eastAsia"/>
              </w:rPr>
              <w:t>值来决定是否需要设置。</w:t>
            </w:r>
          </w:p>
        </w:tc>
      </w:tr>
      <w:tr w:rsidR="00B527E2" w:rsidRPr="00FB52C0" w14:paraId="5A630BB7" w14:textId="77777777" w:rsidTr="0096102F">
        <w:tc>
          <w:tcPr>
            <w:tcW w:w="3997" w:type="dxa"/>
          </w:tcPr>
          <w:p w14:paraId="0AC77301" w14:textId="77777777" w:rsidR="00B527E2" w:rsidRPr="00FB52C0" w:rsidRDefault="00B527E2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NSString</w:t>
            </w:r>
            <w:proofErr w:type="spellEnd"/>
            <w:r w:rsidRPr="00FB52C0">
              <w:rPr>
                <w:rFonts w:hint="eastAsia"/>
              </w:rPr>
              <w:t xml:space="preserve"> *</w:t>
            </w:r>
            <w:proofErr w:type="spellStart"/>
            <w:r w:rsidRPr="00FB52C0">
              <w:rPr>
                <w:rFonts w:hint="eastAsia"/>
              </w:rPr>
              <w:t>applicationPlatform</w:t>
            </w:r>
            <w:r w:rsidR="0096102F" w:rsidRPr="00FB52C0">
              <w:rPr>
                <w:rFonts w:hint="eastAsia"/>
              </w:rPr>
              <w:t>PublicKey</w:t>
            </w:r>
            <w:proofErr w:type="spellEnd"/>
          </w:p>
        </w:tc>
        <w:tc>
          <w:tcPr>
            <w:tcW w:w="5042" w:type="dxa"/>
          </w:tcPr>
          <w:p w14:paraId="20939FB8" w14:textId="77777777" w:rsidR="00B527E2" w:rsidRPr="00FB52C0" w:rsidRDefault="0096102F" w:rsidP="00FB52C0">
            <w:pPr>
              <w:ind w:left="0" w:firstLine="0"/>
            </w:pPr>
            <w:r w:rsidRPr="00FB52C0">
              <w:rPr>
                <w:rFonts w:hint="eastAsia"/>
              </w:rPr>
              <w:t>应用平台公钥，非必须设置。根据</w:t>
            </w:r>
            <w:proofErr w:type="spellStart"/>
            <w:r w:rsidRPr="00FB52C0">
              <w:rPr>
                <w:rFonts w:hint="eastAsia"/>
              </w:rPr>
              <w:t>encryptType</w:t>
            </w:r>
            <w:proofErr w:type="spellEnd"/>
            <w:r w:rsidRPr="00FB52C0">
              <w:rPr>
                <w:rFonts w:hint="eastAsia"/>
              </w:rPr>
              <w:t>值来决定是否需要设置。</w:t>
            </w:r>
          </w:p>
        </w:tc>
      </w:tr>
      <w:tr w:rsidR="00B527E2" w:rsidRPr="00FB52C0" w14:paraId="698480B0" w14:textId="77777777" w:rsidTr="0096102F">
        <w:tc>
          <w:tcPr>
            <w:tcW w:w="3997" w:type="dxa"/>
          </w:tcPr>
          <w:p w14:paraId="24C55C53" w14:textId="77777777" w:rsidR="00B527E2" w:rsidRPr="00FB52C0" w:rsidRDefault="00B527E2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NSString</w:t>
            </w:r>
            <w:proofErr w:type="spellEnd"/>
            <w:r w:rsidRPr="00FB52C0">
              <w:rPr>
                <w:rFonts w:hint="eastAsia"/>
              </w:rPr>
              <w:t xml:space="preserve"> *</w:t>
            </w:r>
            <w:proofErr w:type="spellStart"/>
            <w:r w:rsidRPr="00FB52C0">
              <w:rPr>
                <w:rFonts w:hint="eastAsia"/>
              </w:rPr>
              <w:t>encryptionPlatform</w:t>
            </w:r>
            <w:r w:rsidR="00107FC9" w:rsidRPr="00FB52C0">
              <w:rPr>
                <w:rFonts w:hint="eastAsia"/>
              </w:rPr>
              <w:t>PublicKey</w:t>
            </w:r>
            <w:proofErr w:type="spellEnd"/>
          </w:p>
        </w:tc>
        <w:tc>
          <w:tcPr>
            <w:tcW w:w="5042" w:type="dxa"/>
          </w:tcPr>
          <w:p w14:paraId="4273A4C2" w14:textId="77777777" w:rsidR="00B527E2" w:rsidRPr="00FB52C0" w:rsidRDefault="00107FC9" w:rsidP="00FB52C0">
            <w:pPr>
              <w:ind w:left="0" w:firstLine="0"/>
            </w:pPr>
            <w:r w:rsidRPr="00FB52C0">
              <w:rPr>
                <w:rFonts w:hint="eastAsia"/>
              </w:rPr>
              <w:t>加密平台公钥</w:t>
            </w:r>
            <w:r w:rsidR="00B527E2" w:rsidRPr="00FB52C0">
              <w:rPr>
                <w:rFonts w:hint="eastAsia"/>
              </w:rPr>
              <w:t>，非必须设置。根据</w:t>
            </w:r>
            <w:proofErr w:type="spellStart"/>
            <w:r w:rsidR="00B527E2" w:rsidRPr="00FB52C0">
              <w:rPr>
                <w:rFonts w:hint="eastAsia"/>
              </w:rPr>
              <w:t>encryptType</w:t>
            </w:r>
            <w:proofErr w:type="spellEnd"/>
            <w:r w:rsidR="00B527E2" w:rsidRPr="00FB52C0">
              <w:rPr>
                <w:rFonts w:hint="eastAsia"/>
              </w:rPr>
              <w:t>值来决定是否需要设置。</w:t>
            </w:r>
          </w:p>
        </w:tc>
      </w:tr>
      <w:tr w:rsidR="0096102F" w:rsidRPr="00FB52C0" w14:paraId="0D526A66" w14:textId="77777777" w:rsidTr="0096102F">
        <w:tc>
          <w:tcPr>
            <w:tcW w:w="3997" w:type="dxa"/>
          </w:tcPr>
          <w:p w14:paraId="1B49D474" w14:textId="77777777" w:rsidR="0096102F" w:rsidRPr="00FB52C0" w:rsidRDefault="0096102F" w:rsidP="00FB52C0">
            <w:pPr>
              <w:ind w:left="0" w:firstLine="0"/>
            </w:pPr>
            <w:proofErr w:type="spellStart"/>
            <w:r w:rsidRPr="00FB52C0">
              <w:t>NSString</w:t>
            </w:r>
            <w:proofErr w:type="spellEnd"/>
            <w:r w:rsidRPr="00FB52C0">
              <w:t xml:space="preserve"> </w:t>
            </w:r>
            <w:r w:rsidRPr="00FB52C0">
              <w:rPr>
                <w:rFonts w:hint="eastAsia"/>
              </w:rPr>
              <w:t>*</w:t>
            </w:r>
            <w:proofErr w:type="spellStart"/>
            <w:r w:rsidRPr="00FB52C0">
              <w:t>applicationPlatformPublicKeyX</w:t>
            </w:r>
            <w:proofErr w:type="spellEnd"/>
          </w:p>
          <w:p w14:paraId="7A682AEC" w14:textId="77777777" w:rsidR="0096102F" w:rsidRPr="00FB52C0" w:rsidRDefault="0096102F" w:rsidP="00FB52C0">
            <w:pPr>
              <w:ind w:left="0" w:firstLine="0"/>
            </w:pPr>
            <w:r w:rsidRPr="00FB52C0">
              <w:rPr>
                <w:rFonts w:hint="eastAsia"/>
              </w:rPr>
              <w:t>和</w:t>
            </w:r>
          </w:p>
          <w:p w14:paraId="09439633" w14:textId="77777777" w:rsidR="0096102F" w:rsidRPr="00FB52C0" w:rsidRDefault="0096102F" w:rsidP="00FB52C0">
            <w:pPr>
              <w:ind w:left="0" w:firstLine="0"/>
            </w:pPr>
            <w:proofErr w:type="spellStart"/>
            <w:r w:rsidRPr="00FB52C0">
              <w:t>NSString</w:t>
            </w:r>
            <w:proofErr w:type="spellEnd"/>
            <w:r w:rsidRPr="00FB52C0">
              <w:t xml:space="preserve"> *</w:t>
            </w:r>
            <w:proofErr w:type="spellStart"/>
            <w:r w:rsidRPr="00FB52C0">
              <w:t>applicationPlatformPublicKeyY</w:t>
            </w:r>
            <w:proofErr w:type="spellEnd"/>
          </w:p>
        </w:tc>
        <w:tc>
          <w:tcPr>
            <w:tcW w:w="5042" w:type="dxa"/>
          </w:tcPr>
          <w:p w14:paraId="00E5DCC0" w14:textId="77777777" w:rsidR="0096102F" w:rsidRPr="00FB52C0" w:rsidRDefault="0096102F" w:rsidP="00FB52C0">
            <w:pPr>
              <w:ind w:left="0" w:firstLine="0"/>
            </w:pPr>
            <w:r w:rsidRPr="00FB52C0">
              <w:rPr>
                <w:rFonts w:hint="eastAsia"/>
              </w:rPr>
              <w:t>应用平台</w:t>
            </w:r>
            <w:r w:rsidRPr="00FB52C0">
              <w:t>SM2</w:t>
            </w:r>
            <w:r w:rsidRPr="00FB52C0">
              <w:rPr>
                <w:rFonts w:hint="eastAsia"/>
              </w:rPr>
              <w:t>公钥坐标，非必须设置。根据</w:t>
            </w:r>
            <w:proofErr w:type="spellStart"/>
            <w:r w:rsidRPr="00FB52C0">
              <w:rPr>
                <w:rFonts w:hint="eastAsia"/>
              </w:rPr>
              <w:t>encryptType</w:t>
            </w:r>
            <w:proofErr w:type="spellEnd"/>
            <w:r w:rsidRPr="00FB52C0">
              <w:rPr>
                <w:rFonts w:hint="eastAsia"/>
              </w:rPr>
              <w:t>值来决定是否需要设置。</w:t>
            </w:r>
          </w:p>
        </w:tc>
      </w:tr>
      <w:tr w:rsidR="0096102F" w:rsidRPr="00FB52C0" w14:paraId="7A386EDD" w14:textId="77777777" w:rsidTr="0096102F">
        <w:tc>
          <w:tcPr>
            <w:tcW w:w="3997" w:type="dxa"/>
          </w:tcPr>
          <w:p w14:paraId="2DC88AD2" w14:textId="77777777" w:rsidR="0096102F" w:rsidRPr="00FB52C0" w:rsidRDefault="0096102F" w:rsidP="00FB52C0">
            <w:pPr>
              <w:ind w:left="0" w:firstLine="0"/>
            </w:pPr>
            <w:proofErr w:type="spellStart"/>
            <w:r w:rsidRPr="00FB52C0">
              <w:t>NSString</w:t>
            </w:r>
            <w:proofErr w:type="spellEnd"/>
            <w:r w:rsidRPr="00FB52C0">
              <w:t xml:space="preserve"> </w:t>
            </w:r>
            <w:r w:rsidRPr="00FB52C0">
              <w:rPr>
                <w:rFonts w:hint="eastAsia"/>
              </w:rPr>
              <w:t>*</w:t>
            </w:r>
            <w:proofErr w:type="spellStart"/>
            <w:r w:rsidRPr="00FB52C0">
              <w:t>encryptionPlatformPublicKeyX</w:t>
            </w:r>
            <w:proofErr w:type="spellEnd"/>
          </w:p>
          <w:p w14:paraId="01826F60" w14:textId="77777777" w:rsidR="0096102F" w:rsidRPr="00FB52C0" w:rsidRDefault="0096102F" w:rsidP="00FB52C0">
            <w:pPr>
              <w:ind w:left="0" w:firstLine="0"/>
            </w:pPr>
            <w:r w:rsidRPr="00FB52C0">
              <w:rPr>
                <w:rFonts w:hint="eastAsia"/>
              </w:rPr>
              <w:t>和</w:t>
            </w:r>
          </w:p>
          <w:p w14:paraId="03F75FE0" w14:textId="77777777" w:rsidR="0096102F" w:rsidRPr="00FB52C0" w:rsidRDefault="0096102F" w:rsidP="00FB52C0">
            <w:pPr>
              <w:ind w:left="0" w:firstLine="0"/>
            </w:pPr>
            <w:proofErr w:type="spellStart"/>
            <w:r w:rsidRPr="00FB52C0">
              <w:t>NSString</w:t>
            </w:r>
            <w:proofErr w:type="spellEnd"/>
            <w:r w:rsidRPr="00FB52C0">
              <w:t xml:space="preserve"> *</w:t>
            </w:r>
            <w:proofErr w:type="spellStart"/>
            <w:r w:rsidRPr="00FB52C0">
              <w:t>encryptionPlatformPublicKeyY</w:t>
            </w:r>
            <w:proofErr w:type="spellEnd"/>
          </w:p>
        </w:tc>
        <w:tc>
          <w:tcPr>
            <w:tcW w:w="5042" w:type="dxa"/>
          </w:tcPr>
          <w:p w14:paraId="4425D3BA" w14:textId="77777777" w:rsidR="0096102F" w:rsidRPr="00FB52C0" w:rsidRDefault="0096102F" w:rsidP="00FB52C0">
            <w:pPr>
              <w:ind w:left="0" w:firstLine="0"/>
            </w:pPr>
            <w:r w:rsidRPr="00FB52C0">
              <w:rPr>
                <w:rFonts w:hint="eastAsia"/>
              </w:rPr>
              <w:t>加密平台</w:t>
            </w:r>
            <w:r w:rsidRPr="00FB52C0">
              <w:t>SM2</w:t>
            </w:r>
            <w:r w:rsidRPr="00FB52C0">
              <w:rPr>
                <w:rFonts w:hint="eastAsia"/>
              </w:rPr>
              <w:t>公钥坐标，非必须设置。根据</w:t>
            </w:r>
            <w:proofErr w:type="spellStart"/>
            <w:r w:rsidRPr="00FB52C0">
              <w:rPr>
                <w:rFonts w:hint="eastAsia"/>
              </w:rPr>
              <w:t>encryptType</w:t>
            </w:r>
            <w:proofErr w:type="spellEnd"/>
            <w:r w:rsidRPr="00FB52C0">
              <w:rPr>
                <w:rFonts w:hint="eastAsia"/>
              </w:rPr>
              <w:t>值来决定是否需要设置。</w:t>
            </w:r>
          </w:p>
        </w:tc>
      </w:tr>
      <w:tr w:rsidR="003B08DB" w:rsidRPr="00FB52C0" w14:paraId="5BAA776B" w14:textId="77777777" w:rsidTr="0096102F">
        <w:tc>
          <w:tcPr>
            <w:tcW w:w="3997" w:type="dxa"/>
          </w:tcPr>
          <w:p w14:paraId="620206D9" w14:textId="77777777" w:rsidR="003B08DB" w:rsidRPr="00FB52C0" w:rsidRDefault="003B08DB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Touch</w:t>
            </w:r>
            <w:r w:rsidRPr="00FB52C0">
              <w:t>KeyType</w:t>
            </w:r>
            <w:proofErr w:type="spellEnd"/>
            <w:r w:rsidRPr="00FB52C0">
              <w:t xml:space="preserve"> </w:t>
            </w:r>
            <w:proofErr w:type="spellStart"/>
            <w:r w:rsidRPr="00FB52C0">
              <w:t>touchKeyType</w:t>
            </w:r>
            <w:proofErr w:type="spellEnd"/>
          </w:p>
        </w:tc>
        <w:tc>
          <w:tcPr>
            <w:tcW w:w="5042" w:type="dxa"/>
          </w:tcPr>
          <w:p w14:paraId="02CDA8B3" w14:textId="77777777" w:rsidR="003B08DB" w:rsidRPr="00FB52C0" w:rsidRDefault="003B08DB" w:rsidP="00FB52C0">
            <w:pPr>
              <w:ind w:left="0" w:firstLine="0"/>
            </w:pPr>
            <w:r w:rsidRPr="00FB52C0">
              <w:t>iPhone</w:t>
            </w:r>
            <w:r w:rsidRPr="00FB52C0">
              <w:rPr>
                <w:rFonts w:hint="eastAsia"/>
              </w:rPr>
              <w:t>或者</w:t>
            </w:r>
            <w:r w:rsidRPr="00FB52C0">
              <w:t>iPod touch</w:t>
            </w:r>
            <w:r w:rsidRPr="00FB52C0">
              <w:rPr>
                <w:rFonts w:hint="eastAsia"/>
              </w:rPr>
              <w:t>上，软件盘点击时弹起的放大键效果行为，取值如下：</w:t>
            </w:r>
          </w:p>
          <w:p w14:paraId="26CD83CA" w14:textId="77777777" w:rsidR="003B08DB" w:rsidRPr="00FB52C0" w:rsidRDefault="003B08DB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Touch</w:t>
            </w:r>
            <w:r w:rsidRPr="00FB52C0">
              <w:t>KeyTypeAuto</w:t>
            </w:r>
            <w:proofErr w:type="spellEnd"/>
            <w:r w:rsidRPr="00FB52C0">
              <w:t>:</w:t>
            </w:r>
            <w:r w:rsidRPr="00FB52C0">
              <w:rPr>
                <w:rFonts w:hint="eastAsia"/>
              </w:rPr>
              <w:t>越狱环境不弹键、非越狱弹键</w:t>
            </w:r>
          </w:p>
          <w:p w14:paraId="3545AF08" w14:textId="77777777" w:rsidR="003B08DB" w:rsidRPr="00FB52C0" w:rsidRDefault="003B08DB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TouchKeyTypeAlways</w:t>
            </w:r>
            <w:proofErr w:type="spellEnd"/>
            <w:r w:rsidRPr="00FB52C0">
              <w:rPr>
                <w:rFonts w:hint="eastAsia"/>
              </w:rPr>
              <w:t>：总是弹键</w:t>
            </w:r>
          </w:p>
          <w:p w14:paraId="4D589DCC" w14:textId="77777777" w:rsidR="003B08DB" w:rsidRPr="00FB52C0" w:rsidRDefault="003B08DB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TouchKeyTypeNone</w:t>
            </w:r>
            <w:proofErr w:type="spellEnd"/>
            <w:r w:rsidRPr="00FB52C0">
              <w:rPr>
                <w:rFonts w:hint="eastAsia"/>
              </w:rPr>
              <w:t>：永不弹键</w:t>
            </w:r>
          </w:p>
        </w:tc>
      </w:tr>
      <w:tr w:rsidR="00025F0D" w:rsidRPr="00FB52C0" w14:paraId="46275143" w14:textId="77777777" w:rsidTr="0096102F">
        <w:tc>
          <w:tcPr>
            <w:tcW w:w="3997" w:type="dxa"/>
          </w:tcPr>
          <w:p w14:paraId="35B43BAF" w14:textId="77777777" w:rsidR="00025F0D" w:rsidRPr="00FB52C0" w:rsidRDefault="00025F0D" w:rsidP="00025F0D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WorkMode</w:t>
            </w:r>
            <w:proofErr w:type="spellEnd"/>
            <w:r w:rsidRPr="00FB52C0">
              <w:rPr>
                <w:rFonts w:hint="eastAsia"/>
              </w:rPr>
              <w:t xml:space="preserve"> mode</w:t>
            </w:r>
          </w:p>
        </w:tc>
        <w:tc>
          <w:tcPr>
            <w:tcW w:w="5042" w:type="dxa"/>
          </w:tcPr>
          <w:p w14:paraId="5E626D0F" w14:textId="77777777" w:rsidR="00025F0D" w:rsidRPr="00FB52C0" w:rsidRDefault="00025F0D" w:rsidP="00025F0D">
            <w:pPr>
              <w:ind w:left="0" w:firstLine="0"/>
            </w:pPr>
            <w:r w:rsidRPr="00FB52C0">
              <w:rPr>
                <w:rFonts w:hint="eastAsia"/>
              </w:rPr>
              <w:t>设置工作模式，通常有三种模式：</w:t>
            </w:r>
          </w:p>
          <w:p w14:paraId="00FEB30B" w14:textId="77777777" w:rsidR="00025F0D" w:rsidRPr="00FB52C0" w:rsidRDefault="00025F0D" w:rsidP="00025F0D">
            <w:pPr>
              <w:ind w:left="0" w:firstLine="0"/>
            </w:pPr>
            <w:r w:rsidRPr="00FB52C0">
              <w:rPr>
                <w:rFonts w:hint="eastAsia"/>
              </w:rPr>
              <w:t>Product</w:t>
            </w:r>
            <w:r w:rsidRPr="00FB52C0">
              <w:rPr>
                <w:rFonts w:hint="eastAsia"/>
              </w:rPr>
              <w:t>、</w:t>
            </w:r>
            <w:r w:rsidRPr="00FB52C0">
              <w:rPr>
                <w:rFonts w:hint="eastAsia"/>
              </w:rPr>
              <w:t>Test</w:t>
            </w:r>
            <w:r w:rsidRPr="00FB52C0">
              <w:rPr>
                <w:rFonts w:hint="eastAsia"/>
              </w:rPr>
              <w:t>和</w:t>
            </w:r>
            <w:r w:rsidRPr="00FB52C0">
              <w:rPr>
                <w:rFonts w:hint="eastAsia"/>
              </w:rPr>
              <w:t>Development</w:t>
            </w:r>
          </w:p>
        </w:tc>
      </w:tr>
      <w:tr w:rsidR="00D42ECA" w:rsidRPr="00FB52C0" w14:paraId="3AC53A83" w14:textId="77777777" w:rsidTr="0096102F">
        <w:tc>
          <w:tcPr>
            <w:tcW w:w="3997" w:type="dxa"/>
          </w:tcPr>
          <w:p w14:paraId="1FD37BF5" w14:textId="715F6202" w:rsidR="00D42ECA" w:rsidRPr="00FB52C0" w:rsidRDefault="00D42ECA" w:rsidP="00025F0D">
            <w:pPr>
              <w:ind w:left="0" w:firstLine="0"/>
            </w:pPr>
            <w:r w:rsidRPr="00D42ECA">
              <w:t xml:space="preserve">BOOL </w:t>
            </w:r>
            <w:proofErr w:type="spellStart"/>
            <w:r w:rsidRPr="00D42ECA">
              <w:t>keyboardHiddenOnOKKeyClicked</w:t>
            </w:r>
            <w:proofErr w:type="spellEnd"/>
          </w:p>
        </w:tc>
        <w:tc>
          <w:tcPr>
            <w:tcW w:w="5042" w:type="dxa"/>
          </w:tcPr>
          <w:p w14:paraId="0F473B93" w14:textId="08A309BF" w:rsidR="00D42ECA" w:rsidRPr="00FB52C0" w:rsidRDefault="00D42ECA" w:rsidP="00025F0D">
            <w:pPr>
              <w:ind w:left="0" w:firstLine="0"/>
            </w:pPr>
            <w:r>
              <w:rPr>
                <w:rFonts w:hint="eastAsia"/>
              </w:rPr>
              <w:t>设置点击完成后是否收起键盘，默认</w:t>
            </w:r>
            <w:r>
              <w:rPr>
                <w:rFonts w:hint="eastAsia"/>
              </w:rPr>
              <w:t>YES</w:t>
            </w:r>
          </w:p>
        </w:tc>
      </w:tr>
      <w:tr w:rsidR="00D42ECA" w:rsidRPr="00FB52C0" w14:paraId="08AB3F34" w14:textId="77777777" w:rsidTr="0096102F">
        <w:tc>
          <w:tcPr>
            <w:tcW w:w="3997" w:type="dxa"/>
          </w:tcPr>
          <w:p w14:paraId="363DA7DF" w14:textId="3AF890A5" w:rsidR="00D42ECA" w:rsidRPr="00D42ECA" w:rsidRDefault="00D42ECA" w:rsidP="00025F0D">
            <w:pPr>
              <w:ind w:left="0" w:firstLine="0"/>
            </w:pPr>
            <w:proofErr w:type="spellStart"/>
            <w:r w:rsidRPr="00D42ECA">
              <w:lastRenderedPageBreak/>
              <w:t>FinishBlock</w:t>
            </w:r>
            <w:proofErr w:type="spellEnd"/>
            <w:r w:rsidRPr="00D42ECA">
              <w:t xml:space="preserve"> </w:t>
            </w:r>
            <w:proofErr w:type="spellStart"/>
            <w:r w:rsidRPr="00D42ECA">
              <w:t>finishBlock</w:t>
            </w:r>
            <w:proofErr w:type="spellEnd"/>
          </w:p>
        </w:tc>
        <w:tc>
          <w:tcPr>
            <w:tcW w:w="5042" w:type="dxa"/>
          </w:tcPr>
          <w:p w14:paraId="765DD46D" w14:textId="0EAD12B3" w:rsidR="00D42ECA" w:rsidRDefault="00D42ECA" w:rsidP="00025F0D">
            <w:pPr>
              <w:ind w:left="0" w:firstLine="0"/>
            </w:pPr>
            <w:r>
              <w:rPr>
                <w:rFonts w:hint="eastAsia"/>
              </w:rPr>
              <w:t>键盘输入完成后的回调</w:t>
            </w:r>
            <w:r>
              <w:rPr>
                <w:rFonts w:hint="eastAsia"/>
              </w:rPr>
              <w:t>block</w:t>
            </w:r>
          </w:p>
        </w:tc>
      </w:tr>
      <w:tr w:rsidR="00B20F7E" w:rsidRPr="00FB52C0" w14:paraId="3E5947C9" w14:textId="77777777" w:rsidTr="0096102F">
        <w:tc>
          <w:tcPr>
            <w:tcW w:w="3997" w:type="dxa"/>
          </w:tcPr>
          <w:p w14:paraId="7944AD81" w14:textId="3578BEAA" w:rsidR="00B20F7E" w:rsidRPr="00D42ECA" w:rsidRDefault="00B20F7E" w:rsidP="00025F0D">
            <w:pPr>
              <w:ind w:left="0" w:firstLine="0"/>
            </w:pPr>
            <w:r w:rsidRPr="00B20F7E">
              <w:t xml:space="preserve">BOOL </w:t>
            </w:r>
            <w:proofErr w:type="spellStart"/>
            <w:r w:rsidRPr="00B20F7E">
              <w:t>highlightEffect</w:t>
            </w:r>
            <w:proofErr w:type="spellEnd"/>
          </w:p>
        </w:tc>
        <w:tc>
          <w:tcPr>
            <w:tcW w:w="5042" w:type="dxa"/>
          </w:tcPr>
          <w:p w14:paraId="5AC1229A" w14:textId="1D553060" w:rsidR="00B20F7E" w:rsidRDefault="00B20F7E" w:rsidP="00025F0D">
            <w:pPr>
              <w:ind w:left="0" w:firstLine="0"/>
            </w:pPr>
            <w:r>
              <w:rPr>
                <w:rFonts w:hint="eastAsia"/>
              </w:rPr>
              <w:t>仅适用于</w:t>
            </w:r>
            <w:proofErr w:type="spellStart"/>
            <w:r w:rsidRPr="00535C78">
              <w:t>Ke</w:t>
            </w:r>
            <w:r>
              <w:t>yboardTypePinNumbe</w:t>
            </w:r>
            <w:r>
              <w:rPr>
                <w:rFonts w:hint="eastAsia"/>
              </w:rPr>
              <w:t>r</w:t>
            </w:r>
            <w:proofErr w:type="spellEnd"/>
            <w:r>
              <w:rPr>
                <w:rFonts w:hint="eastAsia"/>
              </w:rPr>
              <w:t>类型，设置键盘是否有高亮状态，默认</w:t>
            </w:r>
            <w:r>
              <w:rPr>
                <w:rFonts w:hint="eastAsia"/>
              </w:rPr>
              <w:t>YES</w:t>
            </w:r>
          </w:p>
        </w:tc>
      </w:tr>
      <w:tr w:rsidR="00CC16F3" w:rsidRPr="00FB52C0" w14:paraId="5BF66948" w14:textId="77777777" w:rsidTr="0096102F">
        <w:tc>
          <w:tcPr>
            <w:tcW w:w="3997" w:type="dxa"/>
          </w:tcPr>
          <w:p w14:paraId="35957C1A" w14:textId="1731D416" w:rsidR="00CC16F3" w:rsidRPr="00B20F7E" w:rsidRDefault="00CC16F3" w:rsidP="00025F0D">
            <w:pPr>
              <w:ind w:left="0" w:firstLine="0"/>
            </w:pPr>
            <w:proofErr w:type="spellStart"/>
            <w:r w:rsidRPr="00CC16F3">
              <w:t>KeyboardSwitchMode</w:t>
            </w:r>
            <w:proofErr w:type="spellEnd"/>
            <w:r w:rsidRPr="00CC16F3">
              <w:t xml:space="preserve"> </w:t>
            </w:r>
            <w:proofErr w:type="spellStart"/>
            <w:r w:rsidRPr="00CC16F3">
              <w:t>switchMode</w:t>
            </w:r>
            <w:proofErr w:type="spellEnd"/>
          </w:p>
        </w:tc>
        <w:tc>
          <w:tcPr>
            <w:tcW w:w="5042" w:type="dxa"/>
          </w:tcPr>
          <w:p w14:paraId="34E64C51" w14:textId="7BE0268D" w:rsidR="00CC16F3" w:rsidRDefault="00CC16F3" w:rsidP="00025F0D">
            <w:pPr>
              <w:ind w:left="0" w:firstLine="0"/>
            </w:pPr>
            <w:r>
              <w:rPr>
                <w:rFonts w:hint="eastAsia"/>
              </w:rPr>
              <w:t>仅适用于第二套类型键盘，设置键盘类型之间的切换模式</w:t>
            </w:r>
          </w:p>
          <w:p w14:paraId="221502A9" w14:textId="77777777" w:rsidR="00CC16F3" w:rsidRDefault="00CC16F3" w:rsidP="00025F0D">
            <w:pPr>
              <w:ind w:left="0" w:firstLine="0"/>
            </w:pPr>
            <w:proofErr w:type="spellStart"/>
            <w:r w:rsidRPr="00CC16F3">
              <w:t>KeyboardSwitchModeLetterSymbol</w:t>
            </w:r>
            <w:proofErr w:type="spellEnd"/>
            <w:r>
              <w:rPr>
                <w:rFonts w:hint="eastAsia"/>
              </w:rPr>
              <w:t>：字母与符号</w:t>
            </w:r>
          </w:p>
          <w:p w14:paraId="22BC58F9" w14:textId="77777777" w:rsidR="00CC16F3" w:rsidRDefault="00CC16F3" w:rsidP="00025F0D">
            <w:pPr>
              <w:ind w:left="0" w:firstLine="0"/>
            </w:pPr>
            <w:proofErr w:type="spellStart"/>
            <w:r w:rsidRPr="00CC16F3">
              <w:t>KeyboardSwitchModeLetterNumber</w:t>
            </w:r>
            <w:proofErr w:type="spellEnd"/>
            <w:r>
              <w:rPr>
                <w:rFonts w:hint="eastAsia"/>
              </w:rPr>
              <w:t>：字母与数字</w:t>
            </w:r>
          </w:p>
          <w:p w14:paraId="42C6B40F" w14:textId="401DC779" w:rsidR="00CC16F3" w:rsidRDefault="00CC16F3" w:rsidP="00025F0D">
            <w:pPr>
              <w:ind w:left="0" w:firstLine="0"/>
            </w:pPr>
            <w:proofErr w:type="spellStart"/>
            <w:r w:rsidRPr="00CC16F3">
              <w:t>KeyboardSwitchModeLetterSymbolNumber</w:t>
            </w:r>
            <w:proofErr w:type="spellEnd"/>
            <w:r>
              <w:rPr>
                <w:rFonts w:hint="eastAsia"/>
              </w:rPr>
              <w:t>：字母、符号与数字</w:t>
            </w:r>
          </w:p>
        </w:tc>
      </w:tr>
      <w:tr w:rsidR="00160889" w:rsidRPr="00FB52C0" w14:paraId="5DE0CF87" w14:textId="77777777" w:rsidTr="0096102F">
        <w:tc>
          <w:tcPr>
            <w:tcW w:w="3997" w:type="dxa"/>
          </w:tcPr>
          <w:p w14:paraId="01C12F9B" w14:textId="14865FB6" w:rsidR="00160889" w:rsidRPr="00CC16F3" w:rsidRDefault="00160889" w:rsidP="00025F0D">
            <w:pPr>
              <w:ind w:left="0" w:firstLine="0"/>
            </w:pPr>
            <w:r w:rsidRPr="00160889">
              <w:t xml:space="preserve">BOOL </w:t>
            </w:r>
            <w:proofErr w:type="spellStart"/>
            <w:r w:rsidRPr="00160889">
              <w:t>showTipBar</w:t>
            </w:r>
            <w:proofErr w:type="spellEnd"/>
          </w:p>
        </w:tc>
        <w:tc>
          <w:tcPr>
            <w:tcW w:w="5042" w:type="dxa"/>
          </w:tcPr>
          <w:p w14:paraId="6B4C0175" w14:textId="16614506" w:rsidR="00160889" w:rsidRDefault="00160889" w:rsidP="00025F0D">
            <w:pPr>
              <w:ind w:left="0" w:firstLine="0"/>
            </w:pPr>
            <w:r>
              <w:rPr>
                <w:rFonts w:hint="eastAsia"/>
              </w:rPr>
              <w:t>仅适用于第二套类型键盘，设置是否显示键盘上方的提示条，默认</w:t>
            </w:r>
            <w:r>
              <w:rPr>
                <w:rFonts w:hint="eastAsia"/>
              </w:rPr>
              <w:t>NO</w:t>
            </w:r>
          </w:p>
        </w:tc>
      </w:tr>
      <w:tr w:rsidR="004C7A3D" w:rsidRPr="00FB52C0" w14:paraId="6269B489" w14:textId="77777777" w:rsidTr="00BA5AE2">
        <w:tc>
          <w:tcPr>
            <w:tcW w:w="9039" w:type="dxa"/>
            <w:gridSpan w:val="2"/>
          </w:tcPr>
          <w:p w14:paraId="6D654DE1" w14:textId="77777777" w:rsidR="004C7A3D" w:rsidRPr="00FB52C0" w:rsidRDefault="004C7A3D" w:rsidP="00FB52C0">
            <w:pPr>
              <w:ind w:left="0" w:firstLine="0"/>
            </w:pPr>
            <w:r w:rsidRPr="00FB52C0">
              <w:rPr>
                <w:rFonts w:hint="eastAsia"/>
              </w:rPr>
              <w:t>其他属性和</w:t>
            </w:r>
            <w:proofErr w:type="spellStart"/>
            <w:r w:rsidRPr="00FB52C0">
              <w:rPr>
                <w:rFonts w:hint="eastAsia"/>
              </w:rPr>
              <w:t>UITextField</w:t>
            </w:r>
            <w:proofErr w:type="spellEnd"/>
            <w:r w:rsidRPr="00FB52C0">
              <w:rPr>
                <w:rFonts w:hint="eastAsia"/>
              </w:rPr>
              <w:t>属性一致</w:t>
            </w:r>
          </w:p>
        </w:tc>
      </w:tr>
    </w:tbl>
    <w:p w14:paraId="0C3FD918" w14:textId="77777777" w:rsidR="00D04EE1" w:rsidRPr="00FB52C0" w:rsidRDefault="00D04EE1" w:rsidP="00FB52C0">
      <w:pPr>
        <w:ind w:left="0" w:firstLine="0"/>
      </w:pPr>
    </w:p>
    <w:p w14:paraId="087821B9" w14:textId="77777777" w:rsidR="00357E86" w:rsidRPr="00FB52C0" w:rsidRDefault="00F60169" w:rsidP="00ED4186">
      <w:pPr>
        <w:pStyle w:val="3"/>
      </w:pPr>
      <w:bookmarkStart w:id="42" w:name="_Toc483386026"/>
      <w:r w:rsidRPr="00FB52C0">
        <w:rPr>
          <w:rFonts w:hint="eastAsia"/>
        </w:rPr>
        <w:t>云核安全输入</w:t>
      </w:r>
      <w:r w:rsidR="009C0050" w:rsidRPr="00FB52C0">
        <w:rPr>
          <w:rFonts w:hint="eastAsia"/>
        </w:rPr>
        <w:t>框</w:t>
      </w:r>
      <w:r w:rsidR="00ED4186">
        <w:rPr>
          <w:rFonts w:hint="eastAsia"/>
        </w:rPr>
        <w:t>方法</w:t>
      </w:r>
      <w:bookmarkEnd w:id="42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211"/>
        <w:gridCol w:w="3825"/>
      </w:tblGrid>
      <w:tr w:rsidR="00994319" w:rsidRPr="00FB52C0" w14:paraId="25C122FF" w14:textId="77777777" w:rsidTr="00FD4490">
        <w:tc>
          <w:tcPr>
            <w:tcW w:w="5211" w:type="dxa"/>
            <w:shd w:val="clear" w:color="auto" w:fill="D9D9D9"/>
            <w:vAlign w:val="center"/>
          </w:tcPr>
          <w:p w14:paraId="03B26BEF" w14:textId="77777777" w:rsidR="00994319" w:rsidRPr="00FB52C0" w:rsidRDefault="00032EFE" w:rsidP="00FB52C0">
            <w:pPr>
              <w:ind w:left="0" w:firstLine="0"/>
            </w:pPr>
            <w:r w:rsidRPr="00FB52C0">
              <w:rPr>
                <w:rFonts w:hint="eastAsia"/>
              </w:rPr>
              <w:t>方法声明</w:t>
            </w:r>
          </w:p>
        </w:tc>
        <w:tc>
          <w:tcPr>
            <w:tcW w:w="3825" w:type="dxa"/>
            <w:shd w:val="clear" w:color="auto" w:fill="D9D9D9"/>
            <w:vAlign w:val="center"/>
          </w:tcPr>
          <w:p w14:paraId="6EE36C5D" w14:textId="77777777" w:rsidR="00994319" w:rsidRPr="00FB52C0" w:rsidRDefault="00994319" w:rsidP="00FB52C0">
            <w:pPr>
              <w:ind w:left="0" w:firstLine="0"/>
            </w:pPr>
            <w:r w:rsidRPr="00FB52C0">
              <w:rPr>
                <w:rFonts w:hint="eastAsia"/>
              </w:rPr>
              <w:t>说明</w:t>
            </w:r>
          </w:p>
        </w:tc>
      </w:tr>
      <w:tr w:rsidR="00994319" w:rsidRPr="00FB52C0" w14:paraId="7D58913F" w14:textId="77777777" w:rsidTr="00FD4490">
        <w:tc>
          <w:tcPr>
            <w:tcW w:w="5211" w:type="dxa"/>
          </w:tcPr>
          <w:p w14:paraId="7D686A2C" w14:textId="77777777" w:rsidR="00994319" w:rsidRPr="00FB52C0" w:rsidRDefault="004A130D" w:rsidP="00FB52C0">
            <w:pPr>
              <w:ind w:left="0" w:firstLine="0"/>
            </w:pPr>
            <w:r w:rsidRPr="00FB52C0">
              <w:rPr>
                <w:rFonts w:hint="eastAsia"/>
              </w:rPr>
              <w:t>(</w:t>
            </w:r>
            <w:proofErr w:type="spellStart"/>
            <w:r w:rsidRPr="00FB52C0">
              <w:rPr>
                <w:rFonts w:hint="eastAsia"/>
              </w:rPr>
              <w:t>NSString</w:t>
            </w:r>
            <w:proofErr w:type="spellEnd"/>
            <w:r w:rsidRPr="00FB52C0">
              <w:rPr>
                <w:rFonts w:hint="eastAsia"/>
              </w:rPr>
              <w:t>*)</w:t>
            </w:r>
            <w:proofErr w:type="spellStart"/>
            <w:r w:rsidR="00FA560C" w:rsidRPr="00FB52C0">
              <w:t>getValue</w:t>
            </w:r>
            <w:proofErr w:type="spellEnd"/>
            <w:r w:rsidRPr="00FB52C0">
              <w:rPr>
                <w:rFonts w:hint="eastAsia"/>
              </w:rPr>
              <w:t>:</w:t>
            </w:r>
            <w:r w:rsidR="00FA560C" w:rsidRPr="00FB52C0">
              <w:t>(</w:t>
            </w:r>
            <w:proofErr w:type="spellStart"/>
            <w:r w:rsidRPr="00FB52C0">
              <w:rPr>
                <w:rFonts w:hint="eastAsia"/>
              </w:rPr>
              <w:t>NSString</w:t>
            </w:r>
            <w:proofErr w:type="spellEnd"/>
            <w:r w:rsidRPr="00FB52C0">
              <w:rPr>
                <w:rFonts w:hint="eastAsia"/>
              </w:rPr>
              <w:t>*)timestamp;</w:t>
            </w:r>
            <w:r w:rsidRPr="00FB52C0">
              <w:t xml:space="preserve"> </w:t>
            </w:r>
          </w:p>
        </w:tc>
        <w:tc>
          <w:tcPr>
            <w:tcW w:w="3825" w:type="dxa"/>
          </w:tcPr>
          <w:p w14:paraId="29BE1C83" w14:textId="77777777" w:rsidR="00FA560C" w:rsidRPr="00FB52C0" w:rsidRDefault="00FD4490" w:rsidP="00FB52C0">
            <w:pPr>
              <w:ind w:left="0" w:firstLine="0"/>
            </w:pPr>
            <w:r w:rsidRPr="00FB52C0">
              <w:rPr>
                <w:rFonts w:hint="eastAsia"/>
              </w:rPr>
              <w:t>获得</w:t>
            </w:r>
            <w:r w:rsidR="00FA560C" w:rsidRPr="00FB52C0">
              <w:rPr>
                <w:rFonts w:hint="eastAsia"/>
              </w:rPr>
              <w:t>加密后的输入内容</w:t>
            </w:r>
            <w:r w:rsidR="00943BC2" w:rsidRPr="00FB52C0">
              <w:rPr>
                <w:rFonts w:hint="eastAsia"/>
              </w:rPr>
              <w:t>，</w:t>
            </w:r>
            <w:r w:rsidR="00FA560C" w:rsidRPr="00FB52C0">
              <w:t>timestamp</w:t>
            </w:r>
            <w:r w:rsidR="002B5A1A" w:rsidRPr="00FB52C0">
              <w:rPr>
                <w:rFonts w:hint="eastAsia"/>
              </w:rPr>
              <w:t>是</w:t>
            </w:r>
            <w:r w:rsidR="00FA560C" w:rsidRPr="00FB52C0">
              <w:rPr>
                <w:rFonts w:hint="eastAsia"/>
              </w:rPr>
              <w:t>时间戳</w:t>
            </w:r>
            <w:r w:rsidR="002B5A1A" w:rsidRPr="00FB52C0">
              <w:rPr>
                <w:rFonts w:hint="eastAsia"/>
              </w:rPr>
              <w:t>，应该通过网络通信从服务器端取得</w:t>
            </w:r>
            <w:r w:rsidR="00943BC2" w:rsidRPr="00FB52C0">
              <w:rPr>
                <w:rFonts w:hint="eastAsia"/>
              </w:rPr>
              <w:t>。</w:t>
            </w:r>
            <w:r w:rsidR="00AD4CB4" w:rsidRPr="00FB52C0">
              <w:rPr>
                <w:rFonts w:hint="eastAsia"/>
              </w:rPr>
              <w:t>某些加密类型</w:t>
            </w:r>
            <w:r w:rsidR="005F426D" w:rsidRPr="00FB52C0">
              <w:rPr>
                <w:rFonts w:hint="eastAsia"/>
              </w:rPr>
              <w:t>timestamp</w:t>
            </w:r>
            <w:r w:rsidR="005F426D" w:rsidRPr="00FB52C0">
              <w:rPr>
                <w:rFonts w:hint="eastAsia"/>
              </w:rPr>
              <w:t>传</w:t>
            </w:r>
            <w:r w:rsidR="005F426D" w:rsidRPr="00FB52C0">
              <w:t>nil</w:t>
            </w:r>
            <w:r w:rsidR="005F426D" w:rsidRPr="00FB52C0">
              <w:rPr>
                <w:rFonts w:hint="eastAsia"/>
              </w:rPr>
              <w:t>。</w:t>
            </w:r>
          </w:p>
        </w:tc>
      </w:tr>
      <w:tr w:rsidR="00167498" w:rsidRPr="00FB52C0" w14:paraId="63533F72" w14:textId="77777777" w:rsidTr="00FD4490">
        <w:tc>
          <w:tcPr>
            <w:tcW w:w="5211" w:type="dxa"/>
          </w:tcPr>
          <w:p w14:paraId="49C91EEA" w14:textId="77777777" w:rsidR="00167498" w:rsidRPr="00FB52C0" w:rsidRDefault="00943BC2" w:rsidP="00FB52C0">
            <w:pPr>
              <w:ind w:left="0" w:firstLine="0"/>
            </w:pPr>
            <w:r w:rsidRPr="00FB52C0">
              <w:rPr>
                <w:rFonts w:hint="eastAsia"/>
              </w:rPr>
              <w:t>(</w:t>
            </w:r>
            <w:r w:rsidR="00167498" w:rsidRPr="00FB52C0">
              <w:t>short</w:t>
            </w:r>
            <w:r w:rsidRPr="00FB52C0">
              <w:rPr>
                <w:rFonts w:hint="eastAsia"/>
              </w:rPr>
              <w:t>)</w:t>
            </w:r>
            <w:r w:rsidR="00167498" w:rsidRPr="00FB52C0">
              <w:t>verify</w:t>
            </w:r>
            <w:r w:rsidRPr="00FB52C0">
              <w:rPr>
                <w:rFonts w:hint="eastAsia"/>
              </w:rPr>
              <w:t>;</w:t>
            </w:r>
          </w:p>
        </w:tc>
        <w:tc>
          <w:tcPr>
            <w:tcW w:w="3825" w:type="dxa"/>
          </w:tcPr>
          <w:p w14:paraId="43B3C8C1" w14:textId="77777777" w:rsidR="00167498" w:rsidRPr="00FB52C0" w:rsidRDefault="00167498" w:rsidP="00FB52C0">
            <w:pPr>
              <w:ind w:left="0" w:firstLine="0"/>
            </w:pPr>
            <w:r w:rsidRPr="00FB52C0">
              <w:rPr>
                <w:rFonts w:hint="eastAsia"/>
              </w:rPr>
              <w:t>依据</w:t>
            </w:r>
            <w:r w:rsidRPr="00FB52C0">
              <w:rPr>
                <w:rFonts w:hint="eastAsia"/>
              </w:rPr>
              <w:t>accepts</w:t>
            </w:r>
            <w:r w:rsidR="003D14C3" w:rsidRPr="00FB52C0">
              <w:rPr>
                <w:rFonts w:hint="eastAsia"/>
              </w:rPr>
              <w:t>属性</w:t>
            </w:r>
            <w:r w:rsidR="00550136" w:rsidRPr="00FB52C0">
              <w:rPr>
                <w:rFonts w:hint="eastAsia"/>
              </w:rPr>
              <w:t>、</w:t>
            </w:r>
            <w:proofErr w:type="spellStart"/>
            <w:r w:rsidR="00550136" w:rsidRPr="00FB52C0">
              <w:rPr>
                <w:rFonts w:hint="eastAsia"/>
              </w:rPr>
              <w:t>contentType</w:t>
            </w:r>
            <w:proofErr w:type="spellEnd"/>
            <w:r w:rsidR="00550136" w:rsidRPr="00FB52C0">
              <w:rPr>
                <w:rFonts w:hint="eastAsia"/>
              </w:rPr>
              <w:t>属性、</w:t>
            </w:r>
            <w:proofErr w:type="spellStart"/>
            <w:r w:rsidR="00550136" w:rsidRPr="00FB52C0">
              <w:t>passwordMode</w:t>
            </w:r>
            <w:proofErr w:type="spellEnd"/>
            <w:r w:rsidR="00550136" w:rsidRPr="00FB52C0">
              <w:rPr>
                <w:rFonts w:hint="eastAsia"/>
              </w:rPr>
              <w:t>属性和</w:t>
            </w:r>
            <w:proofErr w:type="spellStart"/>
            <w:r w:rsidR="00550136" w:rsidRPr="00FB52C0">
              <w:t>dictionaryWords</w:t>
            </w:r>
            <w:proofErr w:type="spellEnd"/>
            <w:r w:rsidR="00550136" w:rsidRPr="00FB52C0">
              <w:rPr>
                <w:rFonts w:hint="eastAsia"/>
              </w:rPr>
              <w:t>属性</w:t>
            </w:r>
            <w:r w:rsidRPr="00FB52C0">
              <w:rPr>
                <w:rFonts w:hint="eastAsia"/>
              </w:rPr>
              <w:t>验证用户输入信息是否合法。</w:t>
            </w:r>
          </w:p>
          <w:p w14:paraId="63297478" w14:textId="77777777" w:rsidR="00167498" w:rsidRPr="00FB52C0" w:rsidRDefault="00167498" w:rsidP="00FB52C0">
            <w:pPr>
              <w:ind w:left="0" w:firstLine="0"/>
            </w:pPr>
            <w:r w:rsidRPr="00FB52C0">
              <w:rPr>
                <w:rFonts w:hint="eastAsia"/>
              </w:rPr>
              <w:t>返回值：</w:t>
            </w:r>
            <w:r w:rsidRPr="00FB52C0">
              <w:rPr>
                <w:rFonts w:hint="eastAsia"/>
              </w:rPr>
              <w:t xml:space="preserve"> </w:t>
            </w:r>
          </w:p>
          <w:p w14:paraId="48661010" w14:textId="77777777" w:rsidR="003D14C3" w:rsidRPr="00FB52C0" w:rsidRDefault="00167498" w:rsidP="00FB52C0">
            <w:pPr>
              <w:ind w:left="0" w:firstLine="0"/>
            </w:pPr>
            <w:r w:rsidRPr="00FB52C0">
              <w:rPr>
                <w:rFonts w:hint="eastAsia"/>
              </w:rPr>
              <w:t>0</w:t>
            </w:r>
            <w:r w:rsidR="00D00BA4" w:rsidRPr="00FB52C0">
              <w:rPr>
                <w:rFonts w:hint="eastAsia"/>
              </w:rPr>
              <w:t>：合法</w:t>
            </w:r>
            <w:r w:rsidR="003D14C3" w:rsidRPr="00FB52C0">
              <w:rPr>
                <w:rFonts w:hint="eastAsia"/>
              </w:rPr>
              <w:t xml:space="preserve"> </w:t>
            </w:r>
          </w:p>
          <w:p w14:paraId="0E8301F1" w14:textId="77777777" w:rsidR="00167498" w:rsidRPr="00FB52C0" w:rsidRDefault="00167498" w:rsidP="00FB52C0">
            <w:pPr>
              <w:ind w:left="0" w:firstLine="0"/>
            </w:pPr>
            <w:r w:rsidRPr="00FB52C0">
              <w:rPr>
                <w:rFonts w:hint="eastAsia"/>
              </w:rPr>
              <w:t>-1</w:t>
            </w:r>
            <w:r w:rsidRPr="00FB52C0">
              <w:rPr>
                <w:rFonts w:hint="eastAsia"/>
              </w:rPr>
              <w:t>：内容为空</w:t>
            </w:r>
            <w:r w:rsidRPr="00FB52C0">
              <w:rPr>
                <w:rFonts w:hint="eastAsia"/>
              </w:rPr>
              <w:t xml:space="preserve">  </w:t>
            </w:r>
          </w:p>
          <w:p w14:paraId="52EE4301" w14:textId="77777777" w:rsidR="00167498" w:rsidRPr="00FB52C0" w:rsidRDefault="00167498" w:rsidP="00FB52C0">
            <w:pPr>
              <w:ind w:left="0" w:firstLine="0"/>
            </w:pPr>
            <w:r w:rsidRPr="00FB52C0">
              <w:rPr>
                <w:rFonts w:hint="eastAsia"/>
              </w:rPr>
              <w:t>-2</w:t>
            </w:r>
            <w:r w:rsidRPr="00FB52C0">
              <w:rPr>
                <w:rFonts w:hint="eastAsia"/>
              </w:rPr>
              <w:t>：输入小于最小长度</w:t>
            </w:r>
          </w:p>
          <w:p w14:paraId="198D7002" w14:textId="77777777" w:rsidR="00550136" w:rsidRPr="00FB52C0" w:rsidRDefault="00167498" w:rsidP="00FB52C0">
            <w:pPr>
              <w:ind w:left="0" w:firstLine="0"/>
            </w:pPr>
            <w:r w:rsidRPr="00FB52C0">
              <w:rPr>
                <w:rFonts w:hint="eastAsia"/>
              </w:rPr>
              <w:t>-3</w:t>
            </w:r>
            <w:r w:rsidRPr="00FB52C0">
              <w:rPr>
                <w:rFonts w:hint="eastAsia"/>
              </w:rPr>
              <w:t>：输入字符不可接受</w:t>
            </w:r>
          </w:p>
          <w:p w14:paraId="620EACC1" w14:textId="77777777" w:rsidR="00550136" w:rsidRPr="00FB52C0" w:rsidRDefault="00550136" w:rsidP="00FB52C0">
            <w:pPr>
              <w:ind w:left="0" w:firstLine="0"/>
            </w:pPr>
            <w:r w:rsidRPr="00FB52C0">
              <w:rPr>
                <w:rFonts w:hint="eastAsia"/>
              </w:rPr>
              <w:t>-4</w:t>
            </w:r>
            <w:r w:rsidRPr="00FB52C0">
              <w:rPr>
                <w:rFonts w:hint="eastAsia"/>
              </w:rPr>
              <w:t>：输入内容是简单密码</w:t>
            </w:r>
          </w:p>
          <w:p w14:paraId="68065282" w14:textId="77777777" w:rsidR="00550136" w:rsidRPr="00FB52C0" w:rsidRDefault="00550136" w:rsidP="00FB52C0">
            <w:pPr>
              <w:ind w:left="0" w:firstLine="0"/>
            </w:pPr>
            <w:r w:rsidRPr="00FB52C0">
              <w:rPr>
                <w:rFonts w:hint="eastAsia"/>
              </w:rPr>
              <w:t>-5</w:t>
            </w:r>
            <w:r w:rsidRPr="00FB52C0">
              <w:rPr>
                <w:rFonts w:hint="eastAsia"/>
              </w:rPr>
              <w:t>：输入内容是字典密码</w:t>
            </w:r>
          </w:p>
          <w:p w14:paraId="559842BB" w14:textId="77777777" w:rsidR="00550136" w:rsidRPr="00FB52C0" w:rsidRDefault="00550136" w:rsidP="00FB52C0">
            <w:pPr>
              <w:ind w:left="0" w:firstLine="0"/>
            </w:pPr>
            <w:r w:rsidRPr="00FB52C0">
              <w:rPr>
                <w:rFonts w:hint="eastAsia"/>
              </w:rPr>
              <w:t>-6</w:t>
            </w:r>
            <w:r w:rsidRPr="00FB52C0">
              <w:rPr>
                <w:rFonts w:hint="eastAsia"/>
              </w:rPr>
              <w:t>：输入内容类型不符合</w:t>
            </w:r>
          </w:p>
          <w:p w14:paraId="4D44E34A" w14:textId="77777777" w:rsidR="00550136" w:rsidRPr="00FB52C0" w:rsidRDefault="00550136" w:rsidP="00FB52C0">
            <w:pPr>
              <w:ind w:left="0" w:firstLine="0"/>
            </w:pPr>
            <w:r w:rsidRPr="00FB52C0">
              <w:rPr>
                <w:rFonts w:hint="eastAsia"/>
              </w:rPr>
              <w:t>-10</w:t>
            </w:r>
            <w:r w:rsidRPr="00FB52C0">
              <w:rPr>
                <w:rFonts w:hint="eastAsia"/>
              </w:rPr>
              <w:t>：未知错误</w:t>
            </w:r>
          </w:p>
          <w:p w14:paraId="66D0622D" w14:textId="77777777" w:rsidR="00DC0029" w:rsidRPr="00FB52C0" w:rsidRDefault="00DC0029" w:rsidP="00FB52C0">
            <w:pPr>
              <w:ind w:left="0" w:firstLine="0"/>
            </w:pPr>
            <w:r w:rsidRPr="00FB52C0">
              <w:rPr>
                <w:rFonts w:hint="eastAsia"/>
              </w:rPr>
              <w:t>-10</w:t>
            </w:r>
            <w:r w:rsidRPr="00FB52C0">
              <w:rPr>
                <w:rFonts w:hint="eastAsia"/>
              </w:rPr>
              <w:t>：初始化内容验证器错误</w:t>
            </w:r>
          </w:p>
        </w:tc>
      </w:tr>
      <w:tr w:rsidR="003246DD" w:rsidRPr="00FB52C0" w14:paraId="2B562A6E" w14:textId="77777777" w:rsidTr="00FD4490">
        <w:tc>
          <w:tcPr>
            <w:tcW w:w="5211" w:type="dxa"/>
          </w:tcPr>
          <w:p w14:paraId="0BB5F639" w14:textId="77777777" w:rsidR="003246DD" w:rsidRPr="00FB52C0" w:rsidRDefault="00107DEC" w:rsidP="00FB52C0">
            <w:pPr>
              <w:ind w:left="0" w:firstLine="0"/>
            </w:pPr>
            <w:r w:rsidRPr="00FB52C0">
              <w:rPr>
                <w:rFonts w:hint="eastAsia"/>
              </w:rPr>
              <w:t>-(v</w:t>
            </w:r>
            <w:r w:rsidR="003246DD" w:rsidRPr="00FB52C0">
              <w:t>oid</w:t>
            </w:r>
            <w:r w:rsidR="003A46F4" w:rsidRPr="00FB52C0">
              <w:rPr>
                <w:rFonts w:hint="eastAsia"/>
              </w:rPr>
              <w:t>)</w:t>
            </w:r>
            <w:r w:rsidRPr="00FB52C0">
              <w:t>clear</w:t>
            </w:r>
            <w:r w:rsidR="003246DD" w:rsidRPr="00FB52C0">
              <w:rPr>
                <w:rFonts w:hint="eastAsia"/>
              </w:rPr>
              <w:t>;</w:t>
            </w:r>
          </w:p>
        </w:tc>
        <w:tc>
          <w:tcPr>
            <w:tcW w:w="3825" w:type="dxa"/>
          </w:tcPr>
          <w:p w14:paraId="5EB39B35" w14:textId="77777777" w:rsidR="003246DD" w:rsidRPr="00FB52C0" w:rsidRDefault="003246DD" w:rsidP="00FB52C0">
            <w:pPr>
              <w:ind w:left="0" w:firstLine="0"/>
            </w:pPr>
            <w:r w:rsidRPr="00FB52C0">
              <w:rPr>
                <w:rFonts w:hint="eastAsia"/>
              </w:rPr>
              <w:t>清除输入内容</w:t>
            </w:r>
          </w:p>
        </w:tc>
      </w:tr>
      <w:tr w:rsidR="00F7065F" w:rsidRPr="00FB52C0" w14:paraId="6402CA45" w14:textId="77777777" w:rsidTr="00FD4490">
        <w:tc>
          <w:tcPr>
            <w:tcW w:w="5211" w:type="dxa"/>
          </w:tcPr>
          <w:p w14:paraId="23A68033" w14:textId="77777777" w:rsidR="00F7065F" w:rsidRPr="00FB52C0" w:rsidRDefault="003A46F4" w:rsidP="00FB52C0">
            <w:pPr>
              <w:ind w:left="0" w:firstLine="0"/>
            </w:pPr>
            <w:r w:rsidRPr="00FB52C0">
              <w:rPr>
                <w:rFonts w:hint="eastAsia"/>
              </w:rPr>
              <w:t>-(</w:t>
            </w:r>
            <w:r w:rsidR="00F7065F" w:rsidRPr="00FB52C0">
              <w:t>short</w:t>
            </w:r>
            <w:r w:rsidRPr="00FB52C0">
              <w:rPr>
                <w:rFonts w:hint="eastAsia"/>
              </w:rPr>
              <w:t>)</w:t>
            </w:r>
            <w:proofErr w:type="spellStart"/>
            <w:r w:rsidR="00F7065F" w:rsidRPr="00FB52C0">
              <w:t>getLength</w:t>
            </w:r>
            <w:proofErr w:type="spellEnd"/>
            <w:r w:rsidR="00A418BD" w:rsidRPr="00FB52C0">
              <w:rPr>
                <w:rFonts w:hint="eastAsia"/>
              </w:rPr>
              <w:t>;</w:t>
            </w:r>
          </w:p>
        </w:tc>
        <w:tc>
          <w:tcPr>
            <w:tcW w:w="3825" w:type="dxa"/>
          </w:tcPr>
          <w:p w14:paraId="4590EDE2" w14:textId="77777777" w:rsidR="00F7065F" w:rsidRPr="00FB52C0" w:rsidRDefault="00F7065F" w:rsidP="00FB52C0">
            <w:pPr>
              <w:ind w:left="0" w:firstLine="0"/>
            </w:pPr>
            <w:r w:rsidRPr="00FB52C0">
              <w:rPr>
                <w:rFonts w:hint="eastAsia"/>
              </w:rPr>
              <w:t>获得输入内容长度</w:t>
            </w:r>
          </w:p>
        </w:tc>
      </w:tr>
      <w:tr w:rsidR="00F7065F" w:rsidRPr="00FB52C0" w14:paraId="5A92B642" w14:textId="77777777" w:rsidTr="00FD4490">
        <w:tc>
          <w:tcPr>
            <w:tcW w:w="5211" w:type="dxa"/>
          </w:tcPr>
          <w:p w14:paraId="5A16AABB" w14:textId="77777777" w:rsidR="00F7065F" w:rsidRPr="00FB52C0" w:rsidRDefault="00C81B0C" w:rsidP="00FB52C0">
            <w:pPr>
              <w:ind w:left="0" w:firstLine="0"/>
            </w:pPr>
            <w:r w:rsidRPr="00FB52C0">
              <w:rPr>
                <w:rFonts w:hint="eastAsia"/>
              </w:rPr>
              <w:t>-(</w:t>
            </w:r>
            <w:r w:rsidR="00F7065F" w:rsidRPr="00FB52C0">
              <w:t>long</w:t>
            </w:r>
            <w:r w:rsidRPr="00FB52C0">
              <w:rPr>
                <w:rFonts w:hint="eastAsia"/>
              </w:rPr>
              <w:t>)</w:t>
            </w:r>
            <w:proofErr w:type="spellStart"/>
            <w:r w:rsidRPr="00FB52C0">
              <w:t>getVersion</w:t>
            </w:r>
            <w:proofErr w:type="spellEnd"/>
            <w:r w:rsidRPr="00FB52C0">
              <w:rPr>
                <w:rFonts w:hint="eastAsia"/>
              </w:rPr>
              <w:t>;</w:t>
            </w:r>
          </w:p>
        </w:tc>
        <w:tc>
          <w:tcPr>
            <w:tcW w:w="3825" w:type="dxa"/>
          </w:tcPr>
          <w:p w14:paraId="32A0B6D4" w14:textId="77777777" w:rsidR="00F7065F" w:rsidRPr="00FB52C0" w:rsidRDefault="00F7065F" w:rsidP="00FB52C0">
            <w:pPr>
              <w:ind w:left="0" w:firstLine="0"/>
            </w:pPr>
            <w:r w:rsidRPr="00FB52C0">
              <w:rPr>
                <w:rFonts w:hint="eastAsia"/>
              </w:rPr>
              <w:t>获得版本</w:t>
            </w:r>
          </w:p>
        </w:tc>
      </w:tr>
      <w:tr w:rsidR="00F7065F" w:rsidRPr="00FB52C0" w14:paraId="08DB720A" w14:textId="77777777" w:rsidTr="00FD4490">
        <w:tc>
          <w:tcPr>
            <w:tcW w:w="5211" w:type="dxa"/>
          </w:tcPr>
          <w:p w14:paraId="4966FA9C" w14:textId="77777777" w:rsidR="00F7065F" w:rsidRPr="00FB52C0" w:rsidRDefault="00C81B0C" w:rsidP="00FB52C0">
            <w:pPr>
              <w:ind w:left="0" w:firstLine="0"/>
            </w:pPr>
            <w:r w:rsidRPr="00FB52C0">
              <w:rPr>
                <w:rFonts w:hint="eastAsia"/>
              </w:rPr>
              <w:t>-(</w:t>
            </w:r>
            <w:r w:rsidR="00F7065F" w:rsidRPr="00FB52C0">
              <w:t>char</w:t>
            </w:r>
            <w:r w:rsidRPr="00FB52C0">
              <w:rPr>
                <w:rFonts w:hint="eastAsia"/>
              </w:rPr>
              <w:t>)</w:t>
            </w:r>
            <w:proofErr w:type="spellStart"/>
            <w:r w:rsidR="00F7065F" w:rsidRPr="00FB52C0">
              <w:t>getComplexDegree</w:t>
            </w:r>
            <w:proofErr w:type="spellEnd"/>
            <w:r w:rsidRPr="00FB52C0">
              <w:rPr>
                <w:rFonts w:hint="eastAsia"/>
              </w:rPr>
              <w:t>;</w:t>
            </w:r>
          </w:p>
        </w:tc>
        <w:tc>
          <w:tcPr>
            <w:tcW w:w="3825" w:type="dxa"/>
          </w:tcPr>
          <w:p w14:paraId="0EA91D73" w14:textId="77777777" w:rsidR="00F7065F" w:rsidRPr="00FB52C0" w:rsidRDefault="00F7065F" w:rsidP="00FB52C0">
            <w:pPr>
              <w:ind w:left="0" w:firstLine="0"/>
            </w:pPr>
            <w:r w:rsidRPr="00FB52C0">
              <w:rPr>
                <w:rFonts w:hint="eastAsia"/>
              </w:rPr>
              <w:t>获得输入内容强度</w:t>
            </w:r>
          </w:p>
        </w:tc>
      </w:tr>
      <w:tr w:rsidR="00BA5AE2" w:rsidRPr="00FB52C0" w14:paraId="103E5C0B" w14:textId="77777777" w:rsidTr="00FD4490">
        <w:tc>
          <w:tcPr>
            <w:tcW w:w="5211" w:type="dxa"/>
          </w:tcPr>
          <w:p w14:paraId="65B29204" w14:textId="77777777" w:rsidR="00BA5AE2" w:rsidRPr="00FB52C0" w:rsidRDefault="000E1F8D" w:rsidP="00FB52C0">
            <w:pPr>
              <w:ind w:left="0" w:firstLine="0"/>
            </w:pPr>
            <w:r w:rsidRPr="00FB52C0">
              <w:rPr>
                <w:rFonts w:hint="eastAsia"/>
              </w:rPr>
              <w:t>-(</w:t>
            </w:r>
            <w:proofErr w:type="spellStart"/>
            <w:r w:rsidRPr="00FB52C0">
              <w:rPr>
                <w:rFonts w:hint="eastAsia"/>
              </w:rPr>
              <w:t>NSString</w:t>
            </w:r>
            <w:proofErr w:type="spellEnd"/>
            <w:r w:rsidRPr="00FB52C0">
              <w:rPr>
                <w:rFonts w:hint="eastAsia"/>
              </w:rPr>
              <w:t>*)</w:t>
            </w:r>
            <w:proofErr w:type="spellStart"/>
            <w:r w:rsidRPr="00FB52C0">
              <w:rPr>
                <w:rFonts w:hint="eastAsia"/>
              </w:rPr>
              <w:t>lastError</w:t>
            </w:r>
            <w:proofErr w:type="spellEnd"/>
            <w:r w:rsidRPr="00FB52C0">
              <w:rPr>
                <w:rFonts w:hint="eastAsia"/>
              </w:rPr>
              <w:t>;</w:t>
            </w:r>
          </w:p>
        </w:tc>
        <w:tc>
          <w:tcPr>
            <w:tcW w:w="3825" w:type="dxa"/>
          </w:tcPr>
          <w:p w14:paraId="0E989FFD" w14:textId="77777777" w:rsidR="00BA5AE2" w:rsidRPr="00FB52C0" w:rsidRDefault="000E1F8D" w:rsidP="00FB52C0">
            <w:pPr>
              <w:ind w:left="0" w:firstLine="0"/>
            </w:pPr>
            <w:r w:rsidRPr="00FB52C0">
              <w:rPr>
                <w:rFonts w:hint="eastAsia"/>
              </w:rPr>
              <w:t>取得最后一次错误描述</w:t>
            </w:r>
          </w:p>
        </w:tc>
      </w:tr>
    </w:tbl>
    <w:p w14:paraId="4358401E" w14:textId="77777777" w:rsidR="00A37E49" w:rsidRPr="00FB52C0" w:rsidRDefault="00A37E49" w:rsidP="00A33847">
      <w:pPr>
        <w:pStyle w:val="3"/>
      </w:pPr>
      <w:bookmarkStart w:id="43" w:name="_Toc483386027"/>
      <w:r w:rsidRPr="00FB52C0">
        <w:rPr>
          <w:rFonts w:hint="eastAsia"/>
        </w:rPr>
        <w:lastRenderedPageBreak/>
        <w:t>密码长度变化通知</w:t>
      </w:r>
      <w:bookmarkEnd w:id="43"/>
    </w:p>
    <w:p w14:paraId="2BA0846F" w14:textId="77777777" w:rsidR="001C3C40" w:rsidRPr="00FB52C0" w:rsidRDefault="00900D6E" w:rsidP="0082172E">
      <w:pPr>
        <w:pStyle w:val="10"/>
        <w:numPr>
          <w:ilvl w:val="0"/>
          <w:numId w:val="9"/>
        </w:numPr>
      </w:pPr>
      <w:r>
        <w:rPr>
          <w:rFonts w:hint="eastAsia"/>
        </w:rPr>
        <w:t>包含头文件：</w:t>
      </w:r>
      <w:r w:rsidR="001C3C40" w:rsidRPr="00FB52C0">
        <w:t>#</w:t>
      </w:r>
      <w:r w:rsidR="001C3C40" w:rsidRPr="00FB52C0">
        <w:rPr>
          <w:rFonts w:hint="eastAsia"/>
        </w:rPr>
        <w:t xml:space="preserve">import </w:t>
      </w:r>
      <w:r w:rsidR="001C3C40" w:rsidRPr="00FB52C0">
        <w:t>"</w:t>
      </w:r>
      <w:proofErr w:type="spellStart"/>
      <w:r>
        <w:rPr>
          <w:rFonts w:hint="eastAsia"/>
        </w:rPr>
        <w:t>iProtect</w:t>
      </w:r>
      <w:r w:rsidR="001C3C40" w:rsidRPr="00FB52C0">
        <w:t>.h</w:t>
      </w:r>
      <w:proofErr w:type="spellEnd"/>
      <w:r w:rsidR="001C3C40" w:rsidRPr="00FB52C0">
        <w:t>"</w:t>
      </w:r>
    </w:p>
    <w:p w14:paraId="48055F61" w14:textId="77777777" w:rsidR="001C3C40" w:rsidRPr="00FB52C0" w:rsidRDefault="001C3C40" w:rsidP="00FB52C0">
      <w:pPr>
        <w:ind w:left="0" w:firstLine="0"/>
      </w:pPr>
    </w:p>
    <w:p w14:paraId="1128E9E7" w14:textId="77777777" w:rsidR="00DF0C39" w:rsidRDefault="00A37E49" w:rsidP="00230071">
      <w:pPr>
        <w:pStyle w:val="10"/>
      </w:pPr>
      <w:r w:rsidRPr="00FB52C0">
        <w:rPr>
          <w:rFonts w:hint="eastAsia"/>
        </w:rPr>
        <w:t>注册密码长度变化通知处理函数</w:t>
      </w:r>
      <w:r w:rsidR="00230071">
        <w:rPr>
          <w:rFonts w:hint="eastAsia"/>
        </w:rPr>
        <w:t>，假设处理密码更新的方法是</w:t>
      </w:r>
      <w:r w:rsidR="001C3C40" w:rsidRPr="00FB52C0">
        <w:rPr>
          <w:rFonts w:hint="eastAsia"/>
        </w:rPr>
        <w:t>:</w:t>
      </w:r>
    </w:p>
    <w:p w14:paraId="69A1F857" w14:textId="77777777" w:rsidR="001C3C40" w:rsidRPr="00FB52C0" w:rsidRDefault="001C3C40" w:rsidP="00DF0C39">
      <w:pPr>
        <w:pStyle w:val="code12"/>
        <w:ind w:left="480"/>
      </w:pPr>
      <w:r w:rsidRPr="00FB52C0">
        <w:rPr>
          <w:rFonts w:hint="eastAsia"/>
        </w:rPr>
        <w:t xml:space="preserve"> -</w:t>
      </w:r>
      <w:r w:rsidRPr="00FB52C0">
        <w:t xml:space="preserve"> (void</w:t>
      </w:r>
      <w:proofErr w:type="gramStart"/>
      <w:r w:rsidRPr="00FB52C0">
        <w:t>)</w:t>
      </w:r>
      <w:proofErr w:type="spellStart"/>
      <w:r w:rsidRPr="00FB52C0">
        <w:t>doPasswordChanging</w:t>
      </w:r>
      <w:proofErr w:type="spellEnd"/>
      <w:proofErr w:type="gramEnd"/>
      <w:r w:rsidRPr="00FB52C0">
        <w:t>:(</w:t>
      </w:r>
      <w:proofErr w:type="spellStart"/>
      <w:r w:rsidRPr="00FB52C0">
        <w:t>NSNotification</w:t>
      </w:r>
      <w:proofErr w:type="spellEnd"/>
      <w:r w:rsidRPr="00FB52C0">
        <w:t>*)</w:t>
      </w:r>
      <w:proofErr w:type="spellStart"/>
      <w:r w:rsidRPr="00FB52C0">
        <w:t>noti</w:t>
      </w:r>
      <w:proofErr w:type="spellEnd"/>
      <w:r w:rsidRPr="00FB52C0">
        <w:t>;</w:t>
      </w:r>
    </w:p>
    <w:p w14:paraId="05C10F01" w14:textId="77777777" w:rsidR="001C3C40" w:rsidRPr="00FB52C0" w:rsidRDefault="001C3C40" w:rsidP="00535C78">
      <w:pPr>
        <w:pStyle w:val="085"/>
        <w:ind w:firstLine="480"/>
      </w:pPr>
      <w:r w:rsidRPr="00FB52C0">
        <w:rPr>
          <w:rFonts w:hint="eastAsia"/>
        </w:rPr>
        <w:t>则可以通过以下语句注册密码长度变化通知</w:t>
      </w:r>
      <w:r w:rsidRPr="00FB52C0">
        <w:rPr>
          <w:rFonts w:hint="eastAsia"/>
        </w:rPr>
        <w:t>:</w:t>
      </w:r>
    </w:p>
    <w:p w14:paraId="5A695455" w14:textId="77777777" w:rsidR="001C3C40" w:rsidRPr="00FB52C0" w:rsidRDefault="001C3C40" w:rsidP="00FB52C0">
      <w:pPr>
        <w:ind w:left="0" w:firstLine="0"/>
      </w:pPr>
    </w:p>
    <w:p w14:paraId="15D518D9" w14:textId="77777777" w:rsidR="001C3C40" w:rsidRPr="00FB52C0" w:rsidRDefault="001C3C40" w:rsidP="00DF0C39">
      <w:pPr>
        <w:pStyle w:val="code12"/>
        <w:ind w:left="480"/>
      </w:pPr>
      <w:r w:rsidRPr="00FB52C0">
        <w:rPr>
          <w:rFonts w:hint="eastAsia"/>
        </w:rPr>
        <w:t>[[</w:t>
      </w:r>
      <w:proofErr w:type="spellStart"/>
      <w:r w:rsidRPr="00FB52C0">
        <w:rPr>
          <w:rFonts w:hint="eastAsia"/>
        </w:rPr>
        <w:t>NS</w:t>
      </w:r>
      <w:r w:rsidRPr="00FB52C0">
        <w:t>NotificationCenter</w:t>
      </w:r>
      <w:proofErr w:type="spellEnd"/>
      <w:r w:rsidRPr="00FB52C0">
        <w:t xml:space="preserve"> </w:t>
      </w:r>
      <w:proofErr w:type="spellStart"/>
      <w:r w:rsidRPr="00FB52C0">
        <w:t>defaultCenter</w:t>
      </w:r>
      <w:proofErr w:type="spellEnd"/>
      <w:proofErr w:type="gramStart"/>
      <w:r w:rsidRPr="00FB52C0">
        <w:t>]  addObserver:</w:t>
      </w:r>
      <w:proofErr w:type="spellStart"/>
      <w:r w:rsidRPr="00FB52C0">
        <w:t>self</w:t>
      </w:r>
      <w:proofErr w:type="gramEnd"/>
      <w:r w:rsidRPr="00FB52C0">
        <w:t xml:space="preserve">  selector</w:t>
      </w:r>
      <w:proofErr w:type="spellEnd"/>
      <w:r w:rsidRPr="00FB52C0">
        <w:t>:@selector(</w:t>
      </w:r>
      <w:proofErr w:type="spellStart"/>
      <w:r w:rsidRPr="00FB52C0">
        <w:t>doPasswordChanging</w:t>
      </w:r>
      <w:proofErr w:type="spellEnd"/>
      <w:r w:rsidRPr="00FB52C0">
        <w:t xml:space="preserve">:)  </w:t>
      </w:r>
      <w:proofErr w:type="spellStart"/>
      <w:r w:rsidRPr="00FB52C0">
        <w:t>name:PasswordChangedNotification</w:t>
      </w:r>
      <w:proofErr w:type="spellEnd"/>
      <w:r w:rsidRPr="00FB52C0">
        <w:t xml:space="preserve">  </w:t>
      </w:r>
      <w:proofErr w:type="spellStart"/>
      <w:r w:rsidRPr="00FB52C0">
        <w:t>object:nil</w:t>
      </w:r>
      <w:proofErr w:type="spellEnd"/>
      <w:r w:rsidRPr="00FB52C0">
        <w:t>];</w:t>
      </w:r>
    </w:p>
    <w:p w14:paraId="2B26F9C0" w14:textId="77777777" w:rsidR="001C3C40" w:rsidRPr="00FB52C0" w:rsidRDefault="001C3C40" w:rsidP="00FB52C0">
      <w:pPr>
        <w:ind w:left="0" w:firstLine="0"/>
      </w:pPr>
    </w:p>
    <w:p w14:paraId="11480814" w14:textId="77777777" w:rsidR="001C3C40" w:rsidRPr="00FB52C0" w:rsidRDefault="001C3C40" w:rsidP="00900D6E">
      <w:pPr>
        <w:pStyle w:val="10"/>
      </w:pPr>
      <w:r w:rsidRPr="00FB52C0">
        <w:rPr>
          <w:rFonts w:hint="eastAsia"/>
        </w:rPr>
        <w:t>取得密码旧长度、当前长度和</w:t>
      </w:r>
      <w:r w:rsidR="00230071">
        <w:rPr>
          <w:rFonts w:hint="eastAsia"/>
        </w:rPr>
        <w:t>密码长度发生变化的</w:t>
      </w:r>
      <w:r w:rsidRPr="00FB52C0">
        <w:rPr>
          <w:rFonts w:hint="eastAsia"/>
        </w:rPr>
        <w:t>密码输入框</w:t>
      </w:r>
      <w:r w:rsidR="00230071">
        <w:rPr>
          <w:rFonts w:hint="eastAsia"/>
        </w:rPr>
        <w:t>实例</w:t>
      </w:r>
    </w:p>
    <w:p w14:paraId="136AAC21" w14:textId="77777777" w:rsidR="001C3C40" w:rsidRPr="00FB52C0" w:rsidRDefault="001C3C40" w:rsidP="00535C78">
      <w:pPr>
        <w:pStyle w:val="085"/>
        <w:ind w:firstLine="480"/>
      </w:pPr>
      <w:r w:rsidRPr="00FB52C0">
        <w:rPr>
          <w:rFonts w:hint="eastAsia"/>
        </w:rPr>
        <w:t>通过</w:t>
      </w:r>
      <w:proofErr w:type="spellStart"/>
      <w:r w:rsidRPr="00FB52C0">
        <w:t>NSNotification</w:t>
      </w:r>
      <w:proofErr w:type="spellEnd"/>
      <w:r w:rsidRPr="00FB52C0">
        <w:rPr>
          <w:rFonts w:hint="eastAsia"/>
        </w:rPr>
        <w:t>对象的</w:t>
      </w:r>
      <w:proofErr w:type="spellStart"/>
      <w:r w:rsidRPr="00FB52C0">
        <w:t>userInfo</w:t>
      </w:r>
      <w:proofErr w:type="spellEnd"/>
      <w:r w:rsidRPr="00FB52C0">
        <w:rPr>
          <w:rFonts w:hint="eastAsia"/>
        </w:rPr>
        <w:t>字典可以取得密码的旧长度、当前长度和</w:t>
      </w:r>
      <w:r w:rsidR="00230071">
        <w:rPr>
          <w:rFonts w:hint="eastAsia"/>
        </w:rPr>
        <w:t>密码长度</w:t>
      </w:r>
      <w:r w:rsidRPr="00FB52C0">
        <w:rPr>
          <w:rFonts w:hint="eastAsia"/>
        </w:rPr>
        <w:t>发生变化的密码输入框实例，其</w:t>
      </w:r>
      <w:r w:rsidRPr="00FB52C0">
        <w:rPr>
          <w:rFonts w:hint="eastAsia"/>
        </w:rPr>
        <w:t>key</w:t>
      </w:r>
      <w:r w:rsidRPr="00FB52C0">
        <w:rPr>
          <w:rFonts w:hint="eastAsia"/>
        </w:rPr>
        <w:t>值如下：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21"/>
        <w:gridCol w:w="3080"/>
        <w:gridCol w:w="2935"/>
      </w:tblGrid>
      <w:tr w:rsidR="004A2A49" w:rsidRPr="00FB52C0" w14:paraId="6725234A" w14:textId="77777777" w:rsidTr="004A2A49">
        <w:tc>
          <w:tcPr>
            <w:tcW w:w="3021" w:type="dxa"/>
          </w:tcPr>
          <w:p w14:paraId="7E5A1EB0" w14:textId="77777777" w:rsidR="001C3C40" w:rsidRPr="00FB52C0" w:rsidRDefault="001C3C40" w:rsidP="00FB52C0">
            <w:pPr>
              <w:ind w:left="0" w:firstLine="0"/>
            </w:pPr>
            <w:r w:rsidRPr="00FB52C0">
              <w:rPr>
                <w:rFonts w:hint="eastAsia"/>
              </w:rPr>
              <w:t>项</w:t>
            </w:r>
          </w:p>
        </w:tc>
        <w:tc>
          <w:tcPr>
            <w:tcW w:w="3080" w:type="dxa"/>
          </w:tcPr>
          <w:p w14:paraId="625848B0" w14:textId="77777777" w:rsidR="001C3C40" w:rsidRPr="00FB52C0" w:rsidRDefault="001C3C40" w:rsidP="00FB52C0">
            <w:pPr>
              <w:ind w:left="0" w:firstLine="0"/>
            </w:pPr>
            <w:r w:rsidRPr="00FB52C0">
              <w:rPr>
                <w:rFonts w:hint="eastAsia"/>
              </w:rPr>
              <w:t>项的</w:t>
            </w:r>
            <w:r w:rsidRPr="00FB52C0">
              <w:t>Key</w:t>
            </w:r>
            <w:r w:rsidRPr="00FB52C0">
              <w:rPr>
                <w:rFonts w:hint="eastAsia"/>
              </w:rPr>
              <w:t>值</w:t>
            </w:r>
          </w:p>
        </w:tc>
        <w:tc>
          <w:tcPr>
            <w:tcW w:w="2935" w:type="dxa"/>
          </w:tcPr>
          <w:p w14:paraId="6FE9606D" w14:textId="77777777" w:rsidR="001C3C40" w:rsidRPr="00FB52C0" w:rsidRDefault="001C3C40" w:rsidP="00FB52C0">
            <w:pPr>
              <w:ind w:left="0" w:firstLine="0"/>
            </w:pPr>
            <w:r w:rsidRPr="00FB52C0">
              <w:rPr>
                <w:rFonts w:hint="eastAsia"/>
              </w:rPr>
              <w:t>项的类型</w:t>
            </w:r>
          </w:p>
        </w:tc>
      </w:tr>
      <w:tr w:rsidR="004A2A49" w:rsidRPr="00FB52C0" w14:paraId="414AE9EB" w14:textId="77777777" w:rsidTr="004A2A49">
        <w:tc>
          <w:tcPr>
            <w:tcW w:w="3021" w:type="dxa"/>
          </w:tcPr>
          <w:p w14:paraId="16C7CB17" w14:textId="77777777" w:rsidR="001C3C40" w:rsidRPr="00FB52C0" w:rsidRDefault="001C3C40" w:rsidP="00FB52C0">
            <w:pPr>
              <w:ind w:left="0" w:firstLine="0"/>
            </w:pPr>
            <w:r w:rsidRPr="00FB52C0">
              <w:rPr>
                <w:rFonts w:hint="eastAsia"/>
              </w:rPr>
              <w:t>旧密码长度</w:t>
            </w:r>
          </w:p>
        </w:tc>
        <w:tc>
          <w:tcPr>
            <w:tcW w:w="3080" w:type="dxa"/>
          </w:tcPr>
          <w:p w14:paraId="09C6F8D7" w14:textId="77777777" w:rsidR="001C3C40" w:rsidRPr="00FB52C0" w:rsidRDefault="00561698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k</w:t>
            </w:r>
            <w:r w:rsidRPr="00FB52C0">
              <w:t>PasswordOldLength</w:t>
            </w:r>
            <w:proofErr w:type="spellEnd"/>
          </w:p>
        </w:tc>
        <w:tc>
          <w:tcPr>
            <w:tcW w:w="2935" w:type="dxa"/>
          </w:tcPr>
          <w:p w14:paraId="31450E86" w14:textId="77777777" w:rsidR="001C3C40" w:rsidRPr="00FB52C0" w:rsidRDefault="00E9561A" w:rsidP="00FB52C0">
            <w:pPr>
              <w:ind w:left="0" w:firstLine="0"/>
            </w:pPr>
            <w:r w:rsidRPr="00FB52C0">
              <w:rPr>
                <w:rFonts w:hint="eastAsia"/>
              </w:rPr>
              <w:t>整型</w:t>
            </w:r>
          </w:p>
        </w:tc>
      </w:tr>
      <w:tr w:rsidR="004A2A49" w:rsidRPr="00FB52C0" w14:paraId="377F9A07" w14:textId="77777777" w:rsidTr="004A2A49">
        <w:tc>
          <w:tcPr>
            <w:tcW w:w="3021" w:type="dxa"/>
          </w:tcPr>
          <w:p w14:paraId="71FCC1E5" w14:textId="77777777" w:rsidR="001C3C40" w:rsidRPr="00FB52C0" w:rsidRDefault="001C3C40" w:rsidP="00FB52C0">
            <w:pPr>
              <w:ind w:left="0" w:firstLine="0"/>
            </w:pPr>
            <w:r w:rsidRPr="00FB52C0">
              <w:rPr>
                <w:rFonts w:hint="eastAsia"/>
              </w:rPr>
              <w:t>当前密码长度</w:t>
            </w:r>
          </w:p>
        </w:tc>
        <w:tc>
          <w:tcPr>
            <w:tcW w:w="3080" w:type="dxa"/>
          </w:tcPr>
          <w:p w14:paraId="08A7731E" w14:textId="77777777" w:rsidR="001C3C40" w:rsidRPr="00FB52C0" w:rsidRDefault="00561698" w:rsidP="00FB52C0">
            <w:pPr>
              <w:ind w:left="0" w:firstLine="0"/>
            </w:pPr>
            <w:proofErr w:type="spellStart"/>
            <w:r w:rsidRPr="00FB52C0">
              <w:t>kPasswordCurrentLength</w:t>
            </w:r>
            <w:proofErr w:type="spellEnd"/>
          </w:p>
        </w:tc>
        <w:tc>
          <w:tcPr>
            <w:tcW w:w="2935" w:type="dxa"/>
          </w:tcPr>
          <w:p w14:paraId="1AF8025E" w14:textId="77777777" w:rsidR="001C3C40" w:rsidRPr="00FB52C0" w:rsidRDefault="00E9561A" w:rsidP="00FB52C0">
            <w:pPr>
              <w:ind w:left="0" w:firstLine="0"/>
            </w:pPr>
            <w:r w:rsidRPr="00FB52C0">
              <w:rPr>
                <w:rFonts w:hint="eastAsia"/>
              </w:rPr>
              <w:t>整型</w:t>
            </w:r>
          </w:p>
        </w:tc>
      </w:tr>
      <w:tr w:rsidR="004A2A49" w:rsidRPr="00FB52C0" w14:paraId="3F3FAFA7" w14:textId="77777777" w:rsidTr="004A2A49">
        <w:tc>
          <w:tcPr>
            <w:tcW w:w="3021" w:type="dxa"/>
          </w:tcPr>
          <w:p w14:paraId="3544DC21" w14:textId="77777777" w:rsidR="001C3C40" w:rsidRPr="00FB52C0" w:rsidRDefault="00561698" w:rsidP="00FB52C0">
            <w:pPr>
              <w:ind w:left="0" w:firstLine="0"/>
            </w:pPr>
            <w:r w:rsidRPr="00FB52C0">
              <w:rPr>
                <w:rFonts w:hint="eastAsia"/>
              </w:rPr>
              <w:t>发生变化的密码框实例</w:t>
            </w:r>
          </w:p>
        </w:tc>
        <w:tc>
          <w:tcPr>
            <w:tcW w:w="3080" w:type="dxa"/>
          </w:tcPr>
          <w:p w14:paraId="2DBDB2CF" w14:textId="77777777" w:rsidR="001C3C40" w:rsidRPr="00FB52C0" w:rsidRDefault="00561698" w:rsidP="00FB52C0">
            <w:pPr>
              <w:ind w:left="0" w:firstLine="0"/>
            </w:pPr>
            <w:proofErr w:type="spellStart"/>
            <w:r w:rsidRPr="00FB52C0">
              <w:t>kPasswordTextField</w:t>
            </w:r>
            <w:proofErr w:type="spellEnd"/>
          </w:p>
        </w:tc>
        <w:tc>
          <w:tcPr>
            <w:tcW w:w="2935" w:type="dxa"/>
          </w:tcPr>
          <w:p w14:paraId="61817A5A" w14:textId="77777777" w:rsidR="001C3C40" w:rsidRPr="00FB52C0" w:rsidRDefault="00E9561A" w:rsidP="00FB52C0">
            <w:pPr>
              <w:ind w:left="0" w:firstLine="0"/>
            </w:pPr>
            <w:proofErr w:type="spellStart"/>
            <w:r w:rsidRPr="00FB52C0">
              <w:rPr>
                <w:rFonts w:hint="eastAsia"/>
              </w:rPr>
              <w:t>Password</w:t>
            </w:r>
            <w:r w:rsidRPr="00FB52C0">
              <w:t>TextField</w:t>
            </w:r>
            <w:proofErr w:type="spellEnd"/>
          </w:p>
        </w:tc>
      </w:tr>
    </w:tbl>
    <w:p w14:paraId="09427529" w14:textId="77777777" w:rsidR="00A37E49" w:rsidRPr="00FB52C0" w:rsidRDefault="00A37E49" w:rsidP="00FB52C0">
      <w:pPr>
        <w:ind w:left="0" w:firstLine="0"/>
      </w:pPr>
    </w:p>
    <w:p w14:paraId="5595510D" w14:textId="77777777" w:rsidR="004409E8" w:rsidRPr="00FB52C0" w:rsidRDefault="004409E8" w:rsidP="00A33847">
      <w:pPr>
        <w:pStyle w:val="3"/>
      </w:pPr>
      <w:bookmarkStart w:id="44" w:name="_Toc483386028"/>
      <w:bookmarkEnd w:id="28"/>
      <w:bookmarkEnd w:id="29"/>
      <w:bookmarkEnd w:id="30"/>
      <w:r w:rsidRPr="00FB52C0">
        <w:rPr>
          <w:rFonts w:hint="eastAsia"/>
        </w:rPr>
        <w:t>银联算法说明</w:t>
      </w:r>
      <w:bookmarkEnd w:id="44"/>
    </w:p>
    <w:p w14:paraId="5C53518A" w14:textId="77777777" w:rsidR="004409E8" w:rsidRPr="00FB52C0" w:rsidRDefault="00501A1B" w:rsidP="00535C78">
      <w:pPr>
        <w:pStyle w:val="085"/>
        <w:ind w:firstLine="480"/>
      </w:pPr>
      <w:r w:rsidRPr="00FB52C0">
        <w:rPr>
          <w:rFonts w:hint="eastAsia"/>
        </w:rPr>
        <w:t>银联在线和银联商务两种加密类型</w:t>
      </w:r>
      <w:r w:rsidR="007528A4" w:rsidRPr="00FB52C0">
        <w:rPr>
          <w:rFonts w:hint="eastAsia"/>
        </w:rPr>
        <w:t>需要使用银联</w:t>
      </w:r>
      <w:r w:rsidR="007528A4" w:rsidRPr="00FB52C0">
        <w:t>ANSI X9.8</w:t>
      </w:r>
      <w:r w:rsidR="007528A4" w:rsidRPr="00FB52C0">
        <w:rPr>
          <w:rFonts w:hint="eastAsia"/>
        </w:rPr>
        <w:t>转换算法，</w:t>
      </w:r>
      <w:r w:rsidRPr="00FB52C0">
        <w:rPr>
          <w:rFonts w:hint="eastAsia"/>
        </w:rPr>
        <w:t>特提供如下特殊接口，分两种用法：</w:t>
      </w:r>
    </w:p>
    <w:p w14:paraId="036BF19B" w14:textId="77777777" w:rsidR="00501A1B" w:rsidRPr="00FB52C0" w:rsidRDefault="00501A1B" w:rsidP="0082172E">
      <w:pPr>
        <w:pStyle w:val="10"/>
        <w:numPr>
          <w:ilvl w:val="0"/>
          <w:numId w:val="10"/>
        </w:numPr>
      </w:pPr>
      <w:r w:rsidRPr="00FB52C0">
        <w:rPr>
          <w:rFonts w:hint="eastAsia"/>
        </w:rPr>
        <w:t>使用</w:t>
      </w:r>
      <w:proofErr w:type="spellStart"/>
      <w:r w:rsidRPr="00FB52C0">
        <w:t>PasswordTextField</w:t>
      </w:r>
      <w:proofErr w:type="spellEnd"/>
      <w:r w:rsidR="00230071">
        <w:rPr>
          <w:rFonts w:hint="eastAsia"/>
        </w:rPr>
        <w:t>来输入密码，此时，调用接口</w:t>
      </w:r>
      <w:r w:rsidRPr="00FB52C0">
        <w:rPr>
          <w:rFonts w:hint="eastAsia"/>
        </w:rPr>
        <w:t>：</w:t>
      </w:r>
    </w:p>
    <w:p w14:paraId="5F206BF2" w14:textId="77777777" w:rsidR="00501A1B" w:rsidRPr="00FB52C0" w:rsidRDefault="00501A1B" w:rsidP="00132594">
      <w:pPr>
        <w:pStyle w:val="code12"/>
        <w:ind w:left="480"/>
      </w:pPr>
      <w:proofErr w:type="gramStart"/>
      <w:r w:rsidRPr="00FB52C0">
        <w:t>-</w:t>
      </w:r>
      <w:r w:rsidRPr="00FB52C0">
        <w:rPr>
          <w:rFonts w:hint="eastAsia"/>
        </w:rPr>
        <w:t>(</w:t>
      </w:r>
      <w:proofErr w:type="spellStart"/>
      <w:proofErr w:type="gramEnd"/>
      <w:r w:rsidRPr="00FB52C0">
        <w:rPr>
          <w:rFonts w:hint="eastAsia"/>
        </w:rPr>
        <w:t>NSString</w:t>
      </w:r>
      <w:proofErr w:type="spellEnd"/>
      <w:r w:rsidRPr="00FB52C0">
        <w:rPr>
          <w:rFonts w:hint="eastAsia"/>
        </w:rPr>
        <w:t>*)</w:t>
      </w:r>
      <w:proofErr w:type="spellStart"/>
      <w:r w:rsidRPr="00FB52C0">
        <w:t>getValue</w:t>
      </w:r>
      <w:proofErr w:type="spellEnd"/>
      <w:r w:rsidRPr="00FB52C0">
        <w:rPr>
          <w:rFonts w:hint="eastAsia"/>
        </w:rPr>
        <w:t>:</w:t>
      </w:r>
      <w:r w:rsidRPr="00FB52C0">
        <w:t>(</w:t>
      </w:r>
      <w:proofErr w:type="spellStart"/>
      <w:r w:rsidRPr="00FB52C0">
        <w:rPr>
          <w:rFonts w:hint="eastAsia"/>
        </w:rPr>
        <w:t>NSString</w:t>
      </w:r>
      <w:proofErr w:type="spellEnd"/>
      <w:r w:rsidRPr="00FB52C0">
        <w:rPr>
          <w:rFonts w:hint="eastAsia"/>
        </w:rPr>
        <w:t>*)times</w:t>
      </w:r>
      <w:r w:rsidRPr="00FB52C0">
        <w:t xml:space="preserve">tamp </w:t>
      </w:r>
      <w:proofErr w:type="spellStart"/>
      <w:r w:rsidRPr="00FB52C0">
        <w:t>withPan</w:t>
      </w:r>
      <w:proofErr w:type="spellEnd"/>
      <w:r w:rsidRPr="00FB52C0">
        <w:t>:(</w:t>
      </w:r>
      <w:proofErr w:type="spellStart"/>
      <w:r w:rsidRPr="00FB52C0">
        <w:t>NSString</w:t>
      </w:r>
      <w:proofErr w:type="spellEnd"/>
      <w:r w:rsidRPr="00FB52C0">
        <w:t>*)pan;</w:t>
      </w:r>
    </w:p>
    <w:p w14:paraId="79DA1C4B" w14:textId="77777777" w:rsidR="00501A1B" w:rsidRPr="00FB52C0" w:rsidRDefault="00501A1B" w:rsidP="00FB52C0">
      <w:pPr>
        <w:ind w:left="0" w:firstLine="0"/>
      </w:pPr>
    </w:p>
    <w:p w14:paraId="3F7C7357" w14:textId="77777777" w:rsidR="00501A1B" w:rsidRPr="00FB52C0" w:rsidRDefault="00501A1B" w:rsidP="00132594">
      <w:pPr>
        <w:pStyle w:val="21"/>
      </w:pPr>
      <w:r w:rsidRPr="00FB52C0">
        <w:rPr>
          <w:rFonts w:hint="eastAsia"/>
        </w:rPr>
        <w:t>参数：</w:t>
      </w:r>
      <w:r w:rsidRPr="00FB52C0">
        <w:t>timestamp</w:t>
      </w:r>
      <w:r w:rsidR="00D7795B">
        <w:rPr>
          <w:rFonts w:hint="eastAsia"/>
        </w:rPr>
        <w:t>是时间戳，</w:t>
      </w:r>
      <w:r w:rsidRPr="00FB52C0">
        <w:rPr>
          <w:rFonts w:hint="eastAsia"/>
        </w:rPr>
        <w:t>通过网络通信从服务器端取得。</w:t>
      </w:r>
    </w:p>
    <w:p w14:paraId="2461A175" w14:textId="77777777" w:rsidR="00501A1B" w:rsidRPr="00FB52C0" w:rsidRDefault="00132594" w:rsidP="00132594">
      <w:pPr>
        <w:pStyle w:val="21"/>
      </w:pPr>
      <w:r>
        <w:t xml:space="preserve"> </w:t>
      </w:r>
      <w:r>
        <w:rPr>
          <w:rFonts w:hint="eastAsia"/>
        </w:rPr>
        <w:t xml:space="preserve">     </w:t>
      </w:r>
      <w:r w:rsidR="00501A1B" w:rsidRPr="00FB52C0">
        <w:t>pan</w:t>
      </w:r>
      <w:r w:rsidR="00501A1B" w:rsidRPr="00FB52C0">
        <w:rPr>
          <w:rFonts w:hint="eastAsia"/>
        </w:rPr>
        <w:t>为主帐号，如果传</w:t>
      </w:r>
      <w:r w:rsidR="00501A1B" w:rsidRPr="00FB52C0">
        <w:rPr>
          <w:rFonts w:hint="eastAsia"/>
        </w:rPr>
        <w:t>nil</w:t>
      </w:r>
      <w:r w:rsidR="00501A1B" w:rsidRPr="00FB52C0">
        <w:t>,</w:t>
      </w:r>
      <w:r w:rsidR="00501A1B" w:rsidRPr="00FB52C0">
        <w:rPr>
          <w:rFonts w:hint="eastAsia"/>
        </w:rPr>
        <w:t>则为不带主帐号的</w:t>
      </w:r>
      <w:r w:rsidR="00501A1B" w:rsidRPr="00FB52C0">
        <w:t>X9.8</w:t>
      </w:r>
      <w:r w:rsidR="00501A1B" w:rsidRPr="00FB52C0">
        <w:rPr>
          <w:rFonts w:hint="eastAsia"/>
        </w:rPr>
        <w:t>转化，否则为带</w:t>
      </w:r>
      <w:r w:rsidR="00501A1B" w:rsidRPr="00FB52C0">
        <w:t>X9.8</w:t>
      </w:r>
      <w:r w:rsidR="00501A1B" w:rsidRPr="00FB52C0">
        <w:rPr>
          <w:rFonts w:hint="eastAsia"/>
        </w:rPr>
        <w:t>转化。</w:t>
      </w:r>
    </w:p>
    <w:p w14:paraId="507BB89B" w14:textId="77777777" w:rsidR="007528A4" w:rsidRPr="00FB52C0" w:rsidRDefault="007528A4" w:rsidP="00132594">
      <w:pPr>
        <w:pStyle w:val="21"/>
      </w:pPr>
      <w:r w:rsidRPr="00FB52C0">
        <w:rPr>
          <w:rFonts w:hint="eastAsia"/>
        </w:rPr>
        <w:t>返回值：密文</w:t>
      </w:r>
    </w:p>
    <w:p w14:paraId="3565E781" w14:textId="77777777" w:rsidR="00501A1B" w:rsidRPr="00FB52C0" w:rsidRDefault="00501A1B" w:rsidP="00900D6E">
      <w:pPr>
        <w:pStyle w:val="10"/>
      </w:pPr>
      <w:r w:rsidRPr="00FB52C0">
        <w:rPr>
          <w:rFonts w:hint="eastAsia"/>
        </w:rPr>
        <w:t>使用科蓝公司</w:t>
      </w:r>
      <w:r w:rsidRPr="00FB52C0">
        <w:rPr>
          <w:rFonts w:hint="eastAsia"/>
        </w:rPr>
        <w:t>VX</w:t>
      </w:r>
      <w:r w:rsidRPr="00FB52C0">
        <w:rPr>
          <w:rFonts w:hint="eastAsia"/>
        </w:rPr>
        <w:t>框架开发，此时，直接使用</w:t>
      </w:r>
      <w:proofErr w:type="spellStart"/>
      <w:r w:rsidRPr="00FB52C0">
        <w:t>PasswordKeyboardDelegate</w:t>
      </w:r>
      <w:proofErr w:type="spellEnd"/>
      <w:r w:rsidRPr="00FB52C0">
        <w:rPr>
          <w:rFonts w:hint="eastAsia"/>
        </w:rPr>
        <w:t>类：</w:t>
      </w:r>
    </w:p>
    <w:p w14:paraId="216F077F" w14:textId="77777777" w:rsidR="007528A4" w:rsidRPr="00FB52C0" w:rsidRDefault="007528A4" w:rsidP="00535C78">
      <w:pPr>
        <w:pStyle w:val="085"/>
        <w:ind w:firstLine="480"/>
      </w:pPr>
      <w:r w:rsidRPr="00FB52C0">
        <w:rPr>
          <w:rFonts w:hint="eastAsia"/>
        </w:rPr>
        <w:t>假设</w:t>
      </w:r>
      <w:proofErr w:type="spellStart"/>
      <w:r w:rsidRPr="00FB52C0">
        <w:t>PasswodKeyboardDelegate</w:t>
      </w:r>
      <w:proofErr w:type="spellEnd"/>
      <w:r w:rsidRPr="00FB52C0">
        <w:rPr>
          <w:rFonts w:hint="eastAsia"/>
        </w:rPr>
        <w:t>类的实例是</w:t>
      </w:r>
      <w:proofErr w:type="spellStart"/>
      <w:r w:rsidRPr="00FB52C0">
        <w:t>pkDelegate</w:t>
      </w:r>
      <w:proofErr w:type="spellEnd"/>
      <w:r w:rsidRPr="00FB52C0">
        <w:rPr>
          <w:rFonts w:hint="eastAsia"/>
        </w:rPr>
        <w:t>，则设置</w:t>
      </w:r>
      <w:r w:rsidRPr="00FB52C0">
        <w:t>timestamp</w:t>
      </w:r>
      <w:r w:rsidRPr="00FB52C0">
        <w:rPr>
          <w:rFonts w:hint="eastAsia"/>
        </w:rPr>
        <w:t>属性如下：</w:t>
      </w:r>
    </w:p>
    <w:p w14:paraId="3B7F5F7D" w14:textId="77777777" w:rsidR="007528A4" w:rsidRPr="00FB52C0" w:rsidRDefault="007528A4" w:rsidP="00132594">
      <w:pPr>
        <w:pStyle w:val="code12"/>
        <w:ind w:left="480"/>
      </w:pPr>
      <w:proofErr w:type="spellStart"/>
      <w:r w:rsidRPr="00FB52C0">
        <w:t>pkDelegate.timestamp</w:t>
      </w:r>
      <w:proofErr w:type="spellEnd"/>
      <w:r w:rsidRPr="00FB52C0">
        <w:t xml:space="preserve"> = </w:t>
      </w:r>
      <w:proofErr w:type="spellStart"/>
      <w:r w:rsidRPr="00FB52C0">
        <w:t>ts</w:t>
      </w:r>
      <w:proofErr w:type="spellEnd"/>
      <w:r w:rsidRPr="00FB52C0">
        <w:rPr>
          <w:rFonts w:hint="eastAsia"/>
        </w:rPr>
        <w:t>；</w:t>
      </w:r>
    </w:p>
    <w:p w14:paraId="207F1BC6" w14:textId="77777777" w:rsidR="007528A4" w:rsidRPr="00FB52C0" w:rsidRDefault="007528A4" w:rsidP="00132594">
      <w:pPr>
        <w:pStyle w:val="21"/>
      </w:pPr>
      <w:proofErr w:type="spellStart"/>
      <w:r w:rsidRPr="00FB52C0">
        <w:rPr>
          <w:rFonts w:hint="eastAsia"/>
        </w:rPr>
        <w:t>ts</w:t>
      </w:r>
      <w:proofErr w:type="spellEnd"/>
      <w:r w:rsidR="00D7795B">
        <w:rPr>
          <w:rFonts w:hint="eastAsia"/>
        </w:rPr>
        <w:t>：时间戳，</w:t>
      </w:r>
      <w:r w:rsidRPr="00FB52C0">
        <w:rPr>
          <w:rFonts w:hint="eastAsia"/>
        </w:rPr>
        <w:t>通过网络通信从服务器端取得。</w:t>
      </w:r>
    </w:p>
    <w:p w14:paraId="47593AD8" w14:textId="77777777" w:rsidR="006B55E6" w:rsidRPr="00FB52C0" w:rsidRDefault="006B55E6" w:rsidP="00FB52C0">
      <w:pPr>
        <w:ind w:left="0" w:firstLine="0"/>
      </w:pPr>
    </w:p>
    <w:p w14:paraId="453347FC" w14:textId="77777777" w:rsidR="007528A4" w:rsidRPr="00FB52C0" w:rsidRDefault="006B55E6" w:rsidP="00535C78">
      <w:pPr>
        <w:pStyle w:val="085"/>
        <w:ind w:firstLine="480"/>
      </w:pPr>
      <w:r w:rsidRPr="00FB52C0">
        <w:rPr>
          <w:rFonts w:hint="eastAsia"/>
        </w:rPr>
        <w:t>再</w:t>
      </w:r>
      <w:r w:rsidR="007528A4" w:rsidRPr="00FB52C0">
        <w:rPr>
          <w:rFonts w:hint="eastAsia"/>
        </w:rPr>
        <w:t>调用其接口</w:t>
      </w:r>
      <w:r w:rsidRPr="00FB52C0">
        <w:rPr>
          <w:rFonts w:hint="eastAsia"/>
        </w:rPr>
        <w:t>获</w:t>
      </w:r>
      <w:r w:rsidR="007528A4" w:rsidRPr="00FB52C0">
        <w:rPr>
          <w:rFonts w:hint="eastAsia"/>
        </w:rPr>
        <w:t>得秘文：</w:t>
      </w:r>
    </w:p>
    <w:p w14:paraId="5B5D6E61" w14:textId="77777777" w:rsidR="007528A4" w:rsidRPr="00FB52C0" w:rsidRDefault="007528A4" w:rsidP="00132594">
      <w:pPr>
        <w:pStyle w:val="code12"/>
        <w:ind w:left="480"/>
      </w:pPr>
      <w:proofErr w:type="gramStart"/>
      <w:r w:rsidRPr="00FB52C0">
        <w:t>-(</w:t>
      </w:r>
      <w:proofErr w:type="spellStart"/>
      <w:proofErr w:type="gramEnd"/>
      <w:r w:rsidRPr="00FB52C0">
        <w:t>NSString</w:t>
      </w:r>
      <w:proofErr w:type="spellEnd"/>
      <w:r w:rsidRPr="00FB52C0">
        <w:t>*)</w:t>
      </w:r>
      <w:proofErr w:type="spellStart"/>
      <w:r w:rsidRPr="00FB52C0">
        <w:t>getPasswordWithPan</w:t>
      </w:r>
      <w:proofErr w:type="spellEnd"/>
      <w:r w:rsidRPr="00FB52C0">
        <w:t>:(</w:t>
      </w:r>
      <w:proofErr w:type="spellStart"/>
      <w:r w:rsidRPr="00FB52C0">
        <w:t>NSString</w:t>
      </w:r>
      <w:proofErr w:type="spellEnd"/>
      <w:r w:rsidRPr="00FB52C0">
        <w:t>*)pan;</w:t>
      </w:r>
    </w:p>
    <w:p w14:paraId="2A60654B" w14:textId="77777777" w:rsidR="007528A4" w:rsidRPr="00FB52C0" w:rsidRDefault="007528A4" w:rsidP="00132594">
      <w:pPr>
        <w:pStyle w:val="21"/>
      </w:pPr>
      <w:r w:rsidRPr="00FB52C0">
        <w:rPr>
          <w:rFonts w:hint="eastAsia"/>
        </w:rPr>
        <w:t>参数：</w:t>
      </w:r>
      <w:r w:rsidRPr="00FB52C0">
        <w:t>pan</w:t>
      </w:r>
      <w:r w:rsidRPr="00FB52C0">
        <w:rPr>
          <w:rFonts w:hint="eastAsia"/>
        </w:rPr>
        <w:t>为主帐号，如果传</w:t>
      </w:r>
      <w:r w:rsidRPr="00FB52C0">
        <w:rPr>
          <w:rFonts w:hint="eastAsia"/>
        </w:rPr>
        <w:t>nil</w:t>
      </w:r>
      <w:r w:rsidRPr="00FB52C0">
        <w:t>,</w:t>
      </w:r>
      <w:r w:rsidRPr="00FB52C0">
        <w:rPr>
          <w:rFonts w:hint="eastAsia"/>
        </w:rPr>
        <w:t>则为不带主帐号的</w:t>
      </w:r>
      <w:r w:rsidRPr="00FB52C0">
        <w:t>X9.8</w:t>
      </w:r>
      <w:r w:rsidRPr="00FB52C0">
        <w:rPr>
          <w:rFonts w:hint="eastAsia"/>
        </w:rPr>
        <w:t>转化，否则为带</w:t>
      </w:r>
      <w:r w:rsidRPr="00FB52C0">
        <w:t>X9.8</w:t>
      </w:r>
      <w:r w:rsidRPr="00FB52C0">
        <w:rPr>
          <w:rFonts w:hint="eastAsia"/>
        </w:rPr>
        <w:lastRenderedPageBreak/>
        <w:t>转化。</w:t>
      </w:r>
    </w:p>
    <w:p w14:paraId="4F1AB0DB" w14:textId="77777777" w:rsidR="007528A4" w:rsidRDefault="007528A4" w:rsidP="00132594">
      <w:pPr>
        <w:pStyle w:val="21"/>
        <w:rPr>
          <w:rFonts w:hint="eastAsia"/>
        </w:rPr>
      </w:pPr>
      <w:r w:rsidRPr="00FB52C0">
        <w:rPr>
          <w:rFonts w:hint="eastAsia"/>
        </w:rPr>
        <w:t>返回值：密文</w:t>
      </w:r>
    </w:p>
    <w:p w14:paraId="3E1FC743" w14:textId="425E1658" w:rsidR="00F85EC5" w:rsidRDefault="00F85EC5" w:rsidP="00F85EC5">
      <w:pPr>
        <w:pStyle w:val="2"/>
        <w:rPr>
          <w:rFonts w:hint="eastAsia"/>
        </w:rPr>
      </w:pPr>
      <w:bookmarkStart w:id="45" w:name="_Toc483386029"/>
      <w:r>
        <w:rPr>
          <w:rFonts w:hint="eastAsia"/>
        </w:rPr>
        <w:t>密钥管理体系</w:t>
      </w:r>
      <w:bookmarkEnd w:id="45"/>
    </w:p>
    <w:p w14:paraId="4297255C" w14:textId="0A352909" w:rsidR="00F85EC5" w:rsidRPr="00F85EC5" w:rsidRDefault="00F85EC5" w:rsidP="00F85EC5">
      <w:pPr>
        <w:pStyle w:val="3"/>
        <w:rPr>
          <w:rFonts w:hint="eastAsia"/>
        </w:rPr>
      </w:pPr>
      <w:bookmarkStart w:id="46" w:name="_Toc483386030"/>
      <w:r>
        <w:rPr>
          <w:rFonts w:hint="eastAsia"/>
        </w:rPr>
        <w:t>客户端密钥管理体系</w:t>
      </w:r>
      <w:bookmarkEnd w:id="46"/>
    </w:p>
    <w:p w14:paraId="2E8BFEBE" w14:textId="34B15B4B" w:rsidR="00F85EC5" w:rsidRDefault="00394972" w:rsidP="00F85EC5">
      <w:pPr>
        <w:pStyle w:val="085"/>
        <w:ind w:firstLine="480"/>
        <w:rPr>
          <w:rFonts w:hint="eastAsia"/>
        </w:rPr>
      </w:pPr>
      <w:r>
        <w:rPr>
          <w:rFonts w:hint="eastAsia"/>
        </w:rPr>
        <w:t>安全输入系统</w:t>
      </w:r>
      <w:r w:rsidR="00F85EC5">
        <w:rPr>
          <w:rFonts w:hint="eastAsia"/>
        </w:rPr>
        <w:t>产生密文时只进行公</w:t>
      </w:r>
      <w:proofErr w:type="gramStart"/>
      <w:r w:rsidR="00F85EC5">
        <w:rPr>
          <w:rFonts w:hint="eastAsia"/>
        </w:rPr>
        <w:t>钥</w:t>
      </w:r>
      <w:proofErr w:type="gramEnd"/>
      <w:r w:rsidR="00F85EC5">
        <w:rPr>
          <w:rFonts w:hint="eastAsia"/>
        </w:rPr>
        <w:t>操作（加密运算），对公</w:t>
      </w:r>
      <w:proofErr w:type="gramStart"/>
      <w:r w:rsidR="00F85EC5">
        <w:rPr>
          <w:rFonts w:hint="eastAsia"/>
        </w:rPr>
        <w:t>钥</w:t>
      </w:r>
      <w:proofErr w:type="gramEnd"/>
      <w:r w:rsidR="00F85EC5">
        <w:rPr>
          <w:rFonts w:hint="eastAsia"/>
        </w:rPr>
        <w:t>无需进行保护。</w:t>
      </w:r>
    </w:p>
    <w:p w14:paraId="698EB3D9" w14:textId="547CA0E8" w:rsidR="00F85EC5" w:rsidRDefault="00394972" w:rsidP="00F85EC5">
      <w:pPr>
        <w:pStyle w:val="085"/>
        <w:ind w:firstLine="480"/>
        <w:rPr>
          <w:rFonts w:hint="eastAsia"/>
        </w:rPr>
      </w:pPr>
      <w:r>
        <w:rPr>
          <w:rFonts w:hint="eastAsia"/>
        </w:rPr>
        <w:t>安全输入系统</w:t>
      </w:r>
      <w:r w:rsidR="00F70F07">
        <w:rPr>
          <w:rFonts w:hint="eastAsia"/>
        </w:rPr>
        <w:t>在内部保存敏感</w:t>
      </w:r>
      <w:r>
        <w:rPr>
          <w:rFonts w:hint="eastAsia"/>
        </w:rPr>
        <w:t>信息时采用了自定义算法，其密钥</w:t>
      </w:r>
      <w:r w:rsidR="00383E29">
        <w:rPr>
          <w:rFonts w:hint="eastAsia"/>
        </w:rPr>
        <w:t>长度</w:t>
      </w:r>
      <w:r>
        <w:rPr>
          <w:rFonts w:hint="eastAsia"/>
        </w:rPr>
        <w:t>达到</w:t>
      </w:r>
      <w:r>
        <w:rPr>
          <w:rFonts w:hint="eastAsia"/>
        </w:rPr>
        <w:t>128</w:t>
      </w:r>
      <w:r>
        <w:rPr>
          <w:rFonts w:hint="eastAsia"/>
        </w:rPr>
        <w:t>位，且分散保存，具有足够的安全性。</w:t>
      </w:r>
    </w:p>
    <w:p w14:paraId="6B3A0B60" w14:textId="4DE6D4CC" w:rsidR="00394972" w:rsidRPr="00F85EC5" w:rsidRDefault="00394972" w:rsidP="00394972">
      <w:pPr>
        <w:pStyle w:val="3"/>
      </w:pPr>
      <w:bookmarkStart w:id="47" w:name="_Toc483386031"/>
      <w:r>
        <w:rPr>
          <w:rFonts w:hint="eastAsia"/>
        </w:rPr>
        <w:t>服务端密钥管理体系</w:t>
      </w:r>
      <w:bookmarkEnd w:id="47"/>
    </w:p>
    <w:p w14:paraId="4DFFADC1" w14:textId="66B2B001" w:rsidR="000D5D6C" w:rsidRDefault="00394972" w:rsidP="00394972">
      <w:pPr>
        <w:pStyle w:val="085"/>
        <w:ind w:firstLine="480"/>
        <w:rPr>
          <w:rFonts w:hint="eastAsia"/>
        </w:rPr>
      </w:pPr>
      <w:r>
        <w:rPr>
          <w:rFonts w:hint="eastAsia"/>
        </w:rPr>
        <w:t>服务端解密程序，支持更新密钥（私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）</w:t>
      </w:r>
      <w:r w:rsidR="00383E29">
        <w:rPr>
          <w:rFonts w:hint="eastAsia"/>
        </w:rPr>
        <w:t>操作</w:t>
      </w:r>
      <w:r>
        <w:rPr>
          <w:rFonts w:hint="eastAsia"/>
        </w:rPr>
        <w:t>，具体密钥管理体系由</w:t>
      </w:r>
      <w:r>
        <w:rPr>
          <w:rFonts w:hint="eastAsia"/>
        </w:rPr>
        <w:t>ISV</w:t>
      </w:r>
      <w:r>
        <w:rPr>
          <w:rFonts w:hint="eastAsia"/>
        </w:rPr>
        <w:t>或者</w:t>
      </w:r>
      <w:r>
        <w:rPr>
          <w:rFonts w:hint="eastAsia"/>
        </w:rPr>
        <w:t>APP</w:t>
      </w:r>
      <w:r>
        <w:rPr>
          <w:rFonts w:hint="eastAsia"/>
        </w:rPr>
        <w:t>最终客户自行设计。</w:t>
      </w:r>
    </w:p>
    <w:p w14:paraId="4C86BBB8" w14:textId="688AF946" w:rsidR="00AA639D" w:rsidRDefault="00AA639D" w:rsidP="00AA639D">
      <w:pPr>
        <w:pStyle w:val="2"/>
        <w:rPr>
          <w:rFonts w:hint="eastAsia"/>
        </w:rPr>
      </w:pPr>
      <w:bookmarkStart w:id="48" w:name="_Toc483386032"/>
      <w:r>
        <w:rPr>
          <w:rFonts w:hint="eastAsia"/>
        </w:rPr>
        <w:t>版本控制</w:t>
      </w:r>
      <w:bookmarkEnd w:id="48"/>
    </w:p>
    <w:p w14:paraId="3689E8F8" w14:textId="3F691423" w:rsidR="00AA639D" w:rsidRDefault="00AA639D" w:rsidP="00AA639D">
      <w:pPr>
        <w:pStyle w:val="085"/>
        <w:ind w:firstLine="480"/>
        <w:rPr>
          <w:rFonts w:hint="eastAsia"/>
        </w:rPr>
      </w:pPr>
      <w:r>
        <w:rPr>
          <w:rFonts w:hint="eastAsia"/>
        </w:rPr>
        <w:t>安全输入系统版本控制采用了成熟的</w:t>
      </w:r>
      <w:r>
        <w:rPr>
          <w:rFonts w:hint="eastAsia"/>
        </w:rPr>
        <w:t>SVN</w:t>
      </w:r>
      <w:r>
        <w:rPr>
          <w:rFonts w:hint="eastAsia"/>
        </w:rPr>
        <w:t>版本控制系统，软件被分为核心算法和客户化两部分。不同工程师分配给了不同权限，核心算法由最少的具有密码产品开发经验的工程师进行开发，客户</w:t>
      </w:r>
      <w:proofErr w:type="gramStart"/>
      <w:r>
        <w:rPr>
          <w:rFonts w:hint="eastAsia"/>
        </w:rPr>
        <w:t>化部分</w:t>
      </w:r>
      <w:proofErr w:type="gramEnd"/>
      <w:r>
        <w:rPr>
          <w:rFonts w:hint="eastAsia"/>
        </w:rPr>
        <w:t>完成界面定制，由普通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工程师进行维护。</w:t>
      </w:r>
    </w:p>
    <w:p w14:paraId="3D365B6E" w14:textId="56CCD5AE" w:rsidR="00AA639D" w:rsidRPr="00AA639D" w:rsidRDefault="00AA639D" w:rsidP="00AA639D">
      <w:pPr>
        <w:pStyle w:val="085"/>
        <w:ind w:firstLine="480"/>
      </w:pPr>
      <w:proofErr w:type="spellStart"/>
      <w:r>
        <w:rPr>
          <w:rFonts w:hint="eastAsia"/>
        </w:rPr>
        <w:t>PasswordTextField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getVersion</w:t>
      </w:r>
      <w:proofErr w:type="spellEnd"/>
      <w:r>
        <w:rPr>
          <w:rFonts w:hint="eastAsia"/>
        </w:rPr>
        <w:t>方法返回当前版本</w:t>
      </w:r>
      <w:r w:rsidR="00383E29">
        <w:rPr>
          <w:rFonts w:hint="eastAsia"/>
        </w:rPr>
        <w:t>（核心算法版本）</w:t>
      </w:r>
      <w:r>
        <w:rPr>
          <w:rFonts w:hint="eastAsia"/>
        </w:rPr>
        <w:t>，我司</w:t>
      </w:r>
      <w:r w:rsidR="00B966E1">
        <w:rPr>
          <w:rFonts w:hint="eastAsia"/>
        </w:rPr>
        <w:t>将</w:t>
      </w:r>
      <w:r>
        <w:rPr>
          <w:rFonts w:hint="eastAsia"/>
        </w:rPr>
        <w:t>通过安全的通信方式将此版本对应的特性（或者变更记录）交给客户。</w:t>
      </w:r>
    </w:p>
    <w:p w14:paraId="64B9AA0A" w14:textId="77777777" w:rsidR="000D5D6C" w:rsidRPr="00FB52C0" w:rsidRDefault="000D5D6C" w:rsidP="00831253">
      <w:pPr>
        <w:pStyle w:val="11"/>
      </w:pPr>
      <w:bookmarkStart w:id="49" w:name="_Toc483386033"/>
      <w:r w:rsidRPr="00FB52C0">
        <w:rPr>
          <w:rFonts w:hint="eastAsia"/>
        </w:rPr>
        <w:t>Web</w:t>
      </w:r>
      <w:r w:rsidRPr="00FB52C0">
        <w:rPr>
          <w:rFonts w:hint="eastAsia"/>
        </w:rPr>
        <w:t>与原生混合模型下安全输入系统的集成</w:t>
      </w:r>
      <w:bookmarkEnd w:id="49"/>
    </w:p>
    <w:p w14:paraId="41BD352C" w14:textId="77777777" w:rsidR="000D5D6C" w:rsidRPr="00FB52C0" w:rsidRDefault="000D5D6C" w:rsidP="00831253">
      <w:pPr>
        <w:pStyle w:val="2"/>
      </w:pPr>
      <w:bookmarkStart w:id="50" w:name="_Toc483386034"/>
      <w:r w:rsidRPr="00FB52C0">
        <w:rPr>
          <w:rFonts w:hint="eastAsia"/>
        </w:rPr>
        <w:t>说明</w:t>
      </w:r>
      <w:bookmarkEnd w:id="50"/>
    </w:p>
    <w:p w14:paraId="12ADB646" w14:textId="77777777" w:rsidR="000D5D6C" w:rsidRPr="00FB52C0" w:rsidRDefault="000D5D6C" w:rsidP="00535C78">
      <w:pPr>
        <w:pStyle w:val="085"/>
        <w:ind w:firstLine="480"/>
      </w:pPr>
      <w:r w:rsidRPr="00FB52C0">
        <w:rPr>
          <w:rFonts w:hint="eastAsia"/>
        </w:rPr>
        <w:t>因不同</w:t>
      </w:r>
      <w:r w:rsidRPr="00FB52C0">
        <w:rPr>
          <w:rFonts w:hint="eastAsia"/>
        </w:rPr>
        <w:t>ISV</w:t>
      </w:r>
      <w:r w:rsidRPr="00FB52C0">
        <w:rPr>
          <w:rFonts w:hint="eastAsia"/>
        </w:rPr>
        <w:t>开发苹果应用时所采用的</w:t>
      </w:r>
      <w:r w:rsidR="00827071" w:rsidRPr="00FB52C0">
        <w:rPr>
          <w:rFonts w:hint="eastAsia"/>
        </w:rPr>
        <w:t>混合模型应用框架不一致，故在这种</w:t>
      </w:r>
      <w:r w:rsidRPr="00FB52C0">
        <w:rPr>
          <w:rFonts w:hint="eastAsia"/>
        </w:rPr>
        <w:t>模型下安全输入系统的集成工作也是不固定的。但是总的步骤是一样的，本手册会说明此集成步骤，集成前需要注意以下几点：</w:t>
      </w:r>
    </w:p>
    <w:p w14:paraId="2D365460" w14:textId="77777777" w:rsidR="000D5D6C" w:rsidRPr="00FB52C0" w:rsidRDefault="000D5D6C" w:rsidP="0082172E">
      <w:pPr>
        <w:pStyle w:val="10"/>
        <w:numPr>
          <w:ilvl w:val="0"/>
          <w:numId w:val="11"/>
        </w:numPr>
      </w:pPr>
      <w:r w:rsidRPr="00FB52C0">
        <w:rPr>
          <w:rFonts w:hint="eastAsia"/>
        </w:rPr>
        <w:t>此集成工作，要求</w:t>
      </w:r>
      <w:r w:rsidRPr="00FB52C0">
        <w:rPr>
          <w:rFonts w:hint="eastAsia"/>
        </w:rPr>
        <w:t>ISV</w:t>
      </w:r>
      <w:r w:rsidRPr="00FB52C0">
        <w:rPr>
          <w:rFonts w:hint="eastAsia"/>
        </w:rPr>
        <w:t>完成一些开发工作。</w:t>
      </w:r>
    </w:p>
    <w:p w14:paraId="184FC284" w14:textId="77777777" w:rsidR="000D5D6C" w:rsidRPr="00FB52C0" w:rsidRDefault="000D5D6C" w:rsidP="00535C78">
      <w:pPr>
        <w:pStyle w:val="085"/>
        <w:ind w:firstLine="480"/>
      </w:pPr>
      <w:r w:rsidRPr="00FB52C0">
        <w:rPr>
          <w:rFonts w:hint="eastAsia"/>
        </w:rPr>
        <w:t>Web</w:t>
      </w:r>
      <w:r w:rsidRPr="00FB52C0">
        <w:rPr>
          <w:rFonts w:hint="eastAsia"/>
        </w:rPr>
        <w:t>界面上一个输入域对应一个</w:t>
      </w:r>
      <w:proofErr w:type="spellStart"/>
      <w:r w:rsidRPr="00FB52C0">
        <w:rPr>
          <w:rFonts w:hint="eastAsia"/>
        </w:rPr>
        <w:t>WebPasswordKeyboard</w:t>
      </w:r>
      <w:proofErr w:type="spellEnd"/>
      <w:r w:rsidRPr="00FB52C0">
        <w:rPr>
          <w:rFonts w:hint="eastAsia"/>
        </w:rPr>
        <w:t>类的实例，此对应关系由</w:t>
      </w:r>
      <w:r w:rsidRPr="00FB52C0">
        <w:rPr>
          <w:rFonts w:hint="eastAsia"/>
        </w:rPr>
        <w:t>ISV</w:t>
      </w:r>
      <w:r w:rsidR="00E22A19">
        <w:rPr>
          <w:rFonts w:hint="eastAsia"/>
        </w:rPr>
        <w:t>自行</w:t>
      </w:r>
      <w:r w:rsidRPr="00FB52C0">
        <w:rPr>
          <w:rFonts w:hint="eastAsia"/>
        </w:rPr>
        <w:t>维护。</w:t>
      </w:r>
    </w:p>
    <w:p w14:paraId="46E5FB0C" w14:textId="77777777" w:rsidR="005C79CF" w:rsidRPr="00FB52C0" w:rsidRDefault="005C79CF" w:rsidP="00900D6E">
      <w:pPr>
        <w:pStyle w:val="10"/>
      </w:pPr>
      <w:proofErr w:type="spellStart"/>
      <w:r w:rsidRPr="00FB52C0">
        <w:rPr>
          <w:rFonts w:hint="eastAsia"/>
        </w:rPr>
        <w:t>WebPasswordKeyboard</w:t>
      </w:r>
      <w:proofErr w:type="spellEnd"/>
      <w:r w:rsidRPr="00FB52C0">
        <w:rPr>
          <w:rFonts w:hint="eastAsia"/>
        </w:rPr>
        <w:t>类的属性及方法基本同</w:t>
      </w:r>
      <w:r w:rsidRPr="00FB52C0">
        <w:rPr>
          <w:rFonts w:hint="eastAsia"/>
        </w:rPr>
        <w:t>3.2</w:t>
      </w:r>
      <w:r w:rsidRPr="00FB52C0">
        <w:rPr>
          <w:rFonts w:hint="eastAsia"/>
        </w:rPr>
        <w:t>节。</w:t>
      </w:r>
    </w:p>
    <w:p w14:paraId="55368DD3" w14:textId="77777777" w:rsidR="00AA00C4" w:rsidRPr="00FB52C0" w:rsidRDefault="00AA00C4" w:rsidP="00BA1416">
      <w:pPr>
        <w:pStyle w:val="2"/>
      </w:pPr>
      <w:bookmarkStart w:id="51" w:name="_Toc483386035"/>
      <w:proofErr w:type="spellStart"/>
      <w:r w:rsidRPr="00FB52C0">
        <w:rPr>
          <w:rFonts w:hint="eastAsia"/>
        </w:rPr>
        <w:t>WebPasswordKeyboard</w:t>
      </w:r>
      <w:proofErr w:type="spellEnd"/>
      <w:r w:rsidRPr="00FB52C0">
        <w:rPr>
          <w:rFonts w:hint="eastAsia"/>
        </w:rPr>
        <w:t>类的初始化</w:t>
      </w:r>
      <w:bookmarkEnd w:id="51"/>
    </w:p>
    <w:p w14:paraId="28EBAB93" w14:textId="77777777" w:rsidR="00AA00C4" w:rsidRPr="00FB52C0" w:rsidRDefault="00AA00C4" w:rsidP="00535C78">
      <w:pPr>
        <w:pStyle w:val="085"/>
        <w:ind w:firstLine="480"/>
      </w:pPr>
      <w:r w:rsidRPr="00FB52C0">
        <w:rPr>
          <w:rFonts w:hint="eastAsia"/>
        </w:rPr>
        <w:t>创建此类的实例后，可以按照</w:t>
      </w:r>
      <w:r w:rsidRPr="00FB52C0">
        <w:rPr>
          <w:rFonts w:hint="eastAsia"/>
        </w:rPr>
        <w:t>3.2</w:t>
      </w:r>
      <w:r w:rsidRPr="00FB52C0">
        <w:rPr>
          <w:rFonts w:hint="eastAsia"/>
        </w:rPr>
        <w:t>节设置此类的属性。最关键的两个属性是</w:t>
      </w:r>
      <w:proofErr w:type="spellStart"/>
      <w:r w:rsidRPr="00FB52C0">
        <w:rPr>
          <w:rFonts w:hint="eastAsia"/>
        </w:rPr>
        <w:t>webView</w:t>
      </w:r>
      <w:proofErr w:type="spellEnd"/>
      <w:r w:rsidRPr="00FB52C0">
        <w:rPr>
          <w:rFonts w:hint="eastAsia"/>
        </w:rPr>
        <w:t>和</w:t>
      </w:r>
      <w:proofErr w:type="spellStart"/>
      <w:r w:rsidRPr="00FB52C0">
        <w:rPr>
          <w:rFonts w:hint="eastAsia"/>
        </w:rPr>
        <w:t>jsCallbackDelegate</w:t>
      </w:r>
      <w:proofErr w:type="spellEnd"/>
      <w:r w:rsidRPr="00FB52C0">
        <w:rPr>
          <w:rFonts w:hint="eastAsia"/>
        </w:rPr>
        <w:t>，见</w:t>
      </w:r>
      <w:r w:rsidRPr="00FB52C0">
        <w:rPr>
          <w:rFonts w:hint="eastAsia"/>
        </w:rPr>
        <w:t>demo</w:t>
      </w:r>
      <w:r w:rsidRPr="00FB52C0">
        <w:rPr>
          <w:rFonts w:hint="eastAsia"/>
        </w:rPr>
        <w:t>中</w:t>
      </w:r>
      <w:proofErr w:type="spellStart"/>
      <w:r w:rsidRPr="00FB52C0">
        <w:rPr>
          <w:rFonts w:hint="eastAsia"/>
        </w:rPr>
        <w:t>MainViewController</w:t>
      </w:r>
      <w:proofErr w:type="spellEnd"/>
      <w:r w:rsidRPr="00FB52C0">
        <w:rPr>
          <w:rFonts w:hint="eastAsia"/>
        </w:rPr>
        <w:t>类中</w:t>
      </w:r>
      <w:proofErr w:type="spellStart"/>
      <w:r w:rsidRPr="00FB52C0">
        <w:lastRenderedPageBreak/>
        <w:t>webViewDidFinishLoad</w:t>
      </w:r>
      <w:proofErr w:type="spellEnd"/>
      <w:r w:rsidRPr="00FB52C0">
        <w:rPr>
          <w:rFonts w:hint="eastAsia"/>
        </w:rPr>
        <w:t>:</w:t>
      </w:r>
      <w:r w:rsidRPr="00FB52C0">
        <w:rPr>
          <w:rFonts w:hint="eastAsia"/>
        </w:rPr>
        <w:t>方法的实现。</w:t>
      </w:r>
    </w:p>
    <w:p w14:paraId="7421EAA9" w14:textId="77777777" w:rsidR="00AA00C4" w:rsidRPr="00FB52C0" w:rsidRDefault="00AA00C4" w:rsidP="00BA1416">
      <w:pPr>
        <w:pStyle w:val="2"/>
      </w:pPr>
      <w:bookmarkStart w:id="52" w:name="_Toc483386036"/>
      <w:r w:rsidRPr="00FB52C0">
        <w:rPr>
          <w:rFonts w:hint="eastAsia"/>
        </w:rPr>
        <w:t>控件键盘的显示</w:t>
      </w:r>
      <w:bookmarkEnd w:id="52"/>
    </w:p>
    <w:p w14:paraId="54344171" w14:textId="77777777" w:rsidR="00C97198" w:rsidRDefault="00AA00C4" w:rsidP="00535C78">
      <w:pPr>
        <w:pStyle w:val="085"/>
        <w:ind w:firstLine="480"/>
      </w:pPr>
      <w:r w:rsidRPr="00FB52C0">
        <w:rPr>
          <w:rFonts w:hint="eastAsia"/>
        </w:rPr>
        <w:t>捕获</w:t>
      </w:r>
      <w:r w:rsidRPr="00FB52C0">
        <w:rPr>
          <w:rFonts w:hint="eastAsia"/>
        </w:rPr>
        <w:t>div</w:t>
      </w:r>
      <w:r w:rsidRPr="00FB52C0">
        <w:rPr>
          <w:rFonts w:hint="eastAsia"/>
        </w:rPr>
        <w:t>的</w:t>
      </w:r>
      <w:r w:rsidRPr="00FB52C0">
        <w:rPr>
          <w:rFonts w:hint="eastAsia"/>
        </w:rPr>
        <w:t>click</w:t>
      </w:r>
      <w:r w:rsidRPr="00FB52C0">
        <w:rPr>
          <w:rFonts w:hint="eastAsia"/>
        </w:rPr>
        <w:t>事件，在此事件中调用</w:t>
      </w:r>
      <w:proofErr w:type="spellStart"/>
      <w:r w:rsidRPr="00FB52C0">
        <w:rPr>
          <w:rFonts w:hint="eastAsia"/>
        </w:rPr>
        <w:t>WebPasswordKeyboard</w:t>
      </w:r>
      <w:proofErr w:type="spellEnd"/>
      <w:r w:rsidRPr="00FB52C0">
        <w:rPr>
          <w:rFonts w:hint="eastAsia"/>
        </w:rPr>
        <w:t>类的</w:t>
      </w:r>
      <w:proofErr w:type="spellStart"/>
      <w:r w:rsidRPr="00FB52C0">
        <w:rPr>
          <w:rFonts w:hint="eastAsia"/>
        </w:rPr>
        <w:t>showKeyboard</w:t>
      </w:r>
      <w:proofErr w:type="spellEnd"/>
      <w:r w:rsidRPr="00FB52C0">
        <w:rPr>
          <w:rFonts w:hint="eastAsia"/>
        </w:rPr>
        <w:t>方法。在</w:t>
      </w:r>
      <w:r w:rsidRPr="00FB52C0">
        <w:rPr>
          <w:rFonts w:hint="eastAsia"/>
        </w:rPr>
        <w:t>demo</w:t>
      </w:r>
      <w:r w:rsidRPr="00FB52C0">
        <w:rPr>
          <w:rFonts w:hint="eastAsia"/>
        </w:rPr>
        <w:t>中，是在</w:t>
      </w:r>
      <w:r w:rsidRPr="00FB52C0">
        <w:rPr>
          <w:rFonts w:hint="eastAsia"/>
        </w:rPr>
        <w:t>index.js</w:t>
      </w:r>
      <w:r w:rsidRPr="00FB52C0">
        <w:rPr>
          <w:rFonts w:hint="eastAsia"/>
        </w:rPr>
        <w:t>文件中</w:t>
      </w:r>
      <w:proofErr w:type="spellStart"/>
      <w:r w:rsidRPr="00FB52C0">
        <w:rPr>
          <w:rFonts w:hint="eastAsia"/>
        </w:rPr>
        <w:t>app.bindEvents</w:t>
      </w:r>
      <w:proofErr w:type="spellEnd"/>
      <w:r w:rsidRPr="00FB52C0">
        <w:rPr>
          <w:rFonts w:hint="eastAsia"/>
        </w:rPr>
        <w:t>方法中绑定</w:t>
      </w:r>
      <w:r w:rsidRPr="00FB52C0">
        <w:rPr>
          <w:rFonts w:hint="eastAsia"/>
        </w:rPr>
        <w:t>click</w:t>
      </w:r>
      <w:r w:rsidRPr="00FB52C0">
        <w:rPr>
          <w:rFonts w:hint="eastAsia"/>
        </w:rPr>
        <w:t>事件的。对应的</w:t>
      </w:r>
      <w:r w:rsidRPr="00FB52C0">
        <w:rPr>
          <w:rFonts w:hint="eastAsia"/>
        </w:rPr>
        <w:t>native</w:t>
      </w:r>
      <w:r w:rsidRPr="00FB52C0">
        <w:rPr>
          <w:rFonts w:hint="eastAsia"/>
        </w:rPr>
        <w:t>端的代码是</w:t>
      </w:r>
      <w:proofErr w:type="spellStart"/>
      <w:r w:rsidR="00E22A19">
        <w:rPr>
          <w:rFonts w:hint="eastAsia"/>
        </w:rPr>
        <w:t>i</w:t>
      </w:r>
      <w:r w:rsidR="00DC3C1B">
        <w:rPr>
          <w:rFonts w:hint="eastAsia"/>
        </w:rPr>
        <w:t>Protect</w:t>
      </w:r>
      <w:r w:rsidRPr="00FB52C0">
        <w:rPr>
          <w:rFonts w:hint="eastAsia"/>
        </w:rPr>
        <w:t>y</w:t>
      </w:r>
      <w:proofErr w:type="spellEnd"/>
      <w:r w:rsidRPr="00FB52C0">
        <w:rPr>
          <w:rFonts w:hint="eastAsia"/>
        </w:rPr>
        <w:t>类中</w:t>
      </w:r>
      <w:r w:rsidR="00C97198">
        <w:rPr>
          <w:rFonts w:hint="eastAsia"/>
        </w:rPr>
        <w:t>方法：</w:t>
      </w:r>
    </w:p>
    <w:p w14:paraId="73BF6331" w14:textId="77777777" w:rsidR="00AA00C4" w:rsidRPr="00FB52C0" w:rsidRDefault="00AA00C4" w:rsidP="00C97198">
      <w:pPr>
        <w:pStyle w:val="code12"/>
        <w:ind w:left="480"/>
      </w:pPr>
      <w:r w:rsidRPr="00FB52C0">
        <w:t>- (void)</w:t>
      </w:r>
      <w:proofErr w:type="spellStart"/>
      <w:r w:rsidRPr="00FB52C0">
        <w:t>showKeyboard</w:t>
      </w:r>
      <w:proofErr w:type="spellEnd"/>
      <w:r w:rsidRPr="00FB52C0">
        <w:t>:(</w:t>
      </w:r>
      <w:proofErr w:type="spellStart"/>
      <w:r w:rsidRPr="00FB52C0">
        <w:t>CDVInvokedUrlCommand</w:t>
      </w:r>
      <w:proofErr w:type="spellEnd"/>
      <w:r w:rsidRPr="00FB52C0">
        <w:t>*)command</w:t>
      </w:r>
      <w:r w:rsidR="00C97198">
        <w:rPr>
          <w:rFonts w:hint="eastAsia"/>
        </w:rPr>
        <w:t>；</w:t>
      </w:r>
    </w:p>
    <w:p w14:paraId="104D3229" w14:textId="77777777" w:rsidR="00C97198" w:rsidRDefault="00150BED" w:rsidP="00535C78">
      <w:pPr>
        <w:pStyle w:val="085"/>
        <w:ind w:firstLine="480"/>
      </w:pPr>
      <w:r w:rsidRPr="00FB52C0">
        <w:rPr>
          <w:rFonts w:hint="eastAsia"/>
        </w:rPr>
        <w:t>键盘显示以后，安全输入系统会调用</w:t>
      </w:r>
      <w:proofErr w:type="spellStart"/>
      <w:r w:rsidRPr="00FB52C0">
        <w:rPr>
          <w:rFonts w:hint="eastAsia"/>
        </w:rPr>
        <w:t>JSCallbackProtocol</w:t>
      </w:r>
      <w:proofErr w:type="spellEnd"/>
      <w:r w:rsidRPr="00FB52C0">
        <w:rPr>
          <w:rFonts w:hint="eastAsia"/>
        </w:rPr>
        <w:t>中</w:t>
      </w:r>
      <w:r w:rsidR="00C97198">
        <w:rPr>
          <w:rFonts w:hint="eastAsia"/>
        </w:rPr>
        <w:t>方法：</w:t>
      </w:r>
    </w:p>
    <w:p w14:paraId="7C89FCF9" w14:textId="77777777" w:rsidR="00C97198" w:rsidRDefault="00150BED" w:rsidP="00C97198">
      <w:pPr>
        <w:pStyle w:val="code12"/>
        <w:ind w:left="480"/>
      </w:pPr>
      <w:r w:rsidRPr="00FB52C0">
        <w:t>- (vo</w:t>
      </w:r>
      <w:r w:rsidR="00C97198">
        <w:t>id</w:t>
      </w:r>
      <w:proofErr w:type="gramStart"/>
      <w:r w:rsidR="00C97198">
        <w:t>)</w:t>
      </w:r>
      <w:proofErr w:type="spellStart"/>
      <w:r w:rsidR="00C97198">
        <w:t>keyboardHeight</w:t>
      </w:r>
      <w:proofErr w:type="spellEnd"/>
      <w:proofErr w:type="gramEnd"/>
      <w:r w:rsidR="00C97198">
        <w:t>:(float)height</w:t>
      </w:r>
    </w:p>
    <w:p w14:paraId="54BAD17E" w14:textId="77777777" w:rsidR="00C97198" w:rsidRDefault="00C97198" w:rsidP="00C97198">
      <w:pPr>
        <w:pStyle w:val="code12"/>
        <w:ind w:left="480"/>
      </w:pPr>
      <w:r>
        <w:rPr>
          <w:rFonts w:hint="eastAsia"/>
        </w:rPr>
        <w:t xml:space="preserve">         </w:t>
      </w:r>
      <w:proofErr w:type="spellStart"/>
      <w:r w:rsidR="00150BED" w:rsidRPr="00FB52C0">
        <w:t>withWebPasswordKeyboard</w:t>
      </w:r>
      <w:proofErr w:type="spellEnd"/>
      <w:r w:rsidR="00150BED" w:rsidRPr="00FB52C0">
        <w:t>:(</w:t>
      </w:r>
      <w:proofErr w:type="spellStart"/>
      <w:r w:rsidR="00150BED" w:rsidRPr="00FB52C0">
        <w:t>WebPasswordKeyboard</w:t>
      </w:r>
      <w:proofErr w:type="spellEnd"/>
      <w:r w:rsidR="00150BED" w:rsidRPr="00FB52C0">
        <w:t xml:space="preserve"> *)keyboard</w:t>
      </w:r>
      <w:r>
        <w:rPr>
          <w:rFonts w:hint="eastAsia"/>
        </w:rPr>
        <w:t>；</w:t>
      </w:r>
    </w:p>
    <w:p w14:paraId="1E03C47D" w14:textId="77777777" w:rsidR="00150BED" w:rsidRPr="00FB52C0" w:rsidRDefault="00150BED" w:rsidP="00535C78">
      <w:pPr>
        <w:pStyle w:val="085"/>
        <w:ind w:firstLine="480"/>
      </w:pPr>
      <w:r w:rsidRPr="00FB52C0">
        <w:rPr>
          <w:rFonts w:hint="eastAsia"/>
        </w:rPr>
        <w:t>在此方法中，安全输入系统通知</w:t>
      </w:r>
      <w:r w:rsidRPr="00FB52C0">
        <w:rPr>
          <w:rFonts w:hint="eastAsia"/>
        </w:rPr>
        <w:t>ISV</w:t>
      </w:r>
      <w:r w:rsidRPr="00FB52C0">
        <w:rPr>
          <w:rFonts w:hint="eastAsia"/>
        </w:rPr>
        <w:t>，当前键盘的高度，</w:t>
      </w:r>
      <w:r w:rsidRPr="00FB52C0">
        <w:rPr>
          <w:rFonts w:hint="eastAsia"/>
        </w:rPr>
        <w:t>ISV</w:t>
      </w:r>
      <w:r w:rsidRPr="00FB52C0">
        <w:rPr>
          <w:rFonts w:hint="eastAsia"/>
        </w:rPr>
        <w:t>可根据此值适当移动</w:t>
      </w:r>
      <w:proofErr w:type="spellStart"/>
      <w:r w:rsidRPr="00FB52C0">
        <w:rPr>
          <w:rFonts w:hint="eastAsia"/>
        </w:rPr>
        <w:t>webView</w:t>
      </w:r>
      <w:proofErr w:type="spellEnd"/>
      <w:r w:rsidRPr="00FB52C0">
        <w:rPr>
          <w:rFonts w:hint="eastAsia"/>
        </w:rPr>
        <w:t>的位置，以防输入框被遮挡。</w:t>
      </w:r>
    </w:p>
    <w:p w14:paraId="1195B09A" w14:textId="77777777" w:rsidR="00150BED" w:rsidRPr="00FB52C0" w:rsidRDefault="00150BED" w:rsidP="00FB52C0">
      <w:pPr>
        <w:ind w:left="0" w:firstLine="0"/>
      </w:pPr>
    </w:p>
    <w:p w14:paraId="36A4B879" w14:textId="77777777" w:rsidR="00AA00C4" w:rsidRPr="00FB52C0" w:rsidRDefault="00AA00C4" w:rsidP="00BA1416">
      <w:pPr>
        <w:pStyle w:val="2"/>
      </w:pPr>
      <w:bookmarkStart w:id="53" w:name="_Toc483386037"/>
      <w:r w:rsidRPr="00FB52C0">
        <w:rPr>
          <w:rFonts w:hint="eastAsia"/>
        </w:rPr>
        <w:t>控制键盘的隐藏</w:t>
      </w:r>
      <w:bookmarkEnd w:id="53"/>
    </w:p>
    <w:p w14:paraId="6845BA18" w14:textId="77777777" w:rsidR="00AA00C4" w:rsidRPr="00FB52C0" w:rsidRDefault="00AA00C4" w:rsidP="00535C78">
      <w:pPr>
        <w:pStyle w:val="085"/>
        <w:ind w:firstLine="480"/>
      </w:pPr>
      <w:r w:rsidRPr="00FB52C0">
        <w:rPr>
          <w:rFonts w:hint="eastAsia"/>
        </w:rPr>
        <w:t>点击键盘上的完成按钮，隐藏键盘。</w:t>
      </w:r>
    </w:p>
    <w:p w14:paraId="56011724" w14:textId="77777777" w:rsidR="00146461" w:rsidRDefault="00150BED" w:rsidP="00535C78">
      <w:pPr>
        <w:pStyle w:val="085"/>
        <w:ind w:firstLine="480"/>
      </w:pPr>
      <w:r w:rsidRPr="00FB52C0">
        <w:rPr>
          <w:rFonts w:hint="eastAsia"/>
        </w:rPr>
        <w:t>键盘隐藏以后，安全输入系统会调用</w:t>
      </w:r>
      <w:proofErr w:type="spellStart"/>
      <w:r w:rsidRPr="00FB52C0">
        <w:rPr>
          <w:rFonts w:hint="eastAsia"/>
        </w:rPr>
        <w:t>JSCallbackProtocol</w:t>
      </w:r>
      <w:proofErr w:type="spellEnd"/>
      <w:r w:rsidRPr="00FB52C0">
        <w:rPr>
          <w:rFonts w:hint="eastAsia"/>
        </w:rPr>
        <w:t>中</w:t>
      </w:r>
      <w:r w:rsidR="00146461">
        <w:rPr>
          <w:rFonts w:hint="eastAsia"/>
        </w:rPr>
        <w:t>方法：</w:t>
      </w:r>
    </w:p>
    <w:p w14:paraId="02E1938D" w14:textId="77777777" w:rsidR="00146461" w:rsidRDefault="00150BED" w:rsidP="00146461">
      <w:pPr>
        <w:pStyle w:val="code12"/>
        <w:ind w:left="480"/>
      </w:pPr>
      <w:r w:rsidRPr="00FB52C0">
        <w:t>- (void</w:t>
      </w:r>
      <w:proofErr w:type="gramStart"/>
      <w:r w:rsidRPr="00FB52C0">
        <w:t>)</w:t>
      </w:r>
      <w:proofErr w:type="spellStart"/>
      <w:r w:rsidRPr="00FB52C0">
        <w:t>keyboardHeight</w:t>
      </w:r>
      <w:proofErr w:type="spellEnd"/>
      <w:proofErr w:type="gramEnd"/>
      <w:r w:rsidRPr="00FB52C0">
        <w:t xml:space="preserve">:(float)height </w:t>
      </w:r>
    </w:p>
    <w:p w14:paraId="22E6490A" w14:textId="77777777" w:rsidR="00146461" w:rsidRDefault="00146461" w:rsidP="00146461">
      <w:pPr>
        <w:pStyle w:val="code12"/>
        <w:ind w:left="480"/>
      </w:pPr>
      <w:r>
        <w:rPr>
          <w:rFonts w:hint="eastAsia"/>
        </w:rPr>
        <w:t xml:space="preserve">         </w:t>
      </w:r>
      <w:proofErr w:type="spellStart"/>
      <w:r w:rsidR="00150BED" w:rsidRPr="00FB52C0">
        <w:t>withWebPasswordKeyboard</w:t>
      </w:r>
      <w:proofErr w:type="spellEnd"/>
      <w:r w:rsidR="00150BED" w:rsidRPr="00FB52C0">
        <w:t>:(</w:t>
      </w:r>
      <w:proofErr w:type="spellStart"/>
      <w:r w:rsidR="00150BED" w:rsidRPr="00FB52C0">
        <w:t>WebPasswordKeyboard</w:t>
      </w:r>
      <w:proofErr w:type="spellEnd"/>
      <w:r w:rsidR="00150BED" w:rsidRPr="00FB52C0">
        <w:t xml:space="preserve"> *)keyboard</w:t>
      </w:r>
      <w:r>
        <w:rPr>
          <w:rFonts w:hint="eastAsia"/>
        </w:rPr>
        <w:t>；</w:t>
      </w:r>
    </w:p>
    <w:p w14:paraId="778CBCAE" w14:textId="77777777" w:rsidR="00150BED" w:rsidRPr="00FB52C0" w:rsidRDefault="00150BED" w:rsidP="00535C78">
      <w:pPr>
        <w:pStyle w:val="085"/>
        <w:ind w:firstLine="480"/>
      </w:pPr>
      <w:r w:rsidRPr="00FB52C0">
        <w:rPr>
          <w:rFonts w:hint="eastAsia"/>
        </w:rPr>
        <w:t>在此方法中，安全输入系统通知</w:t>
      </w:r>
      <w:r w:rsidRPr="00FB52C0">
        <w:rPr>
          <w:rFonts w:hint="eastAsia"/>
        </w:rPr>
        <w:t>ISV</w:t>
      </w:r>
      <w:r w:rsidRPr="00FB52C0">
        <w:rPr>
          <w:rFonts w:hint="eastAsia"/>
        </w:rPr>
        <w:t>，当前键盘的高度为</w:t>
      </w:r>
      <w:r w:rsidRPr="00FB52C0">
        <w:rPr>
          <w:rFonts w:hint="eastAsia"/>
        </w:rPr>
        <w:t>0</w:t>
      </w:r>
      <w:r w:rsidRPr="00FB52C0">
        <w:rPr>
          <w:rFonts w:hint="eastAsia"/>
        </w:rPr>
        <w:t>，</w:t>
      </w:r>
      <w:r w:rsidRPr="00FB52C0">
        <w:rPr>
          <w:rFonts w:hint="eastAsia"/>
        </w:rPr>
        <w:t>ISV</w:t>
      </w:r>
      <w:r w:rsidRPr="00FB52C0">
        <w:rPr>
          <w:rFonts w:hint="eastAsia"/>
        </w:rPr>
        <w:t>可根据此值将移动过的</w:t>
      </w:r>
      <w:proofErr w:type="spellStart"/>
      <w:r w:rsidRPr="00FB52C0">
        <w:rPr>
          <w:rFonts w:hint="eastAsia"/>
        </w:rPr>
        <w:t>webView</w:t>
      </w:r>
      <w:proofErr w:type="spellEnd"/>
      <w:r w:rsidRPr="00FB52C0">
        <w:rPr>
          <w:rFonts w:hint="eastAsia"/>
        </w:rPr>
        <w:t>恢复原来的位置。</w:t>
      </w:r>
    </w:p>
    <w:p w14:paraId="6D2F4AF5" w14:textId="77777777" w:rsidR="00150BED" w:rsidRPr="00FB52C0" w:rsidRDefault="00150BED" w:rsidP="00FB52C0">
      <w:pPr>
        <w:ind w:left="0" w:firstLine="0"/>
      </w:pPr>
    </w:p>
    <w:p w14:paraId="4A5B7AA3" w14:textId="77777777" w:rsidR="00AA00C4" w:rsidRPr="00FB52C0" w:rsidRDefault="00AA00C4" w:rsidP="00BA1416">
      <w:pPr>
        <w:pStyle w:val="2"/>
      </w:pPr>
      <w:bookmarkStart w:id="54" w:name="_Toc483386038"/>
      <w:r w:rsidRPr="00FB52C0">
        <w:rPr>
          <w:rFonts w:hint="eastAsia"/>
        </w:rPr>
        <w:t>控制输入域内容</w:t>
      </w:r>
      <w:bookmarkEnd w:id="54"/>
    </w:p>
    <w:p w14:paraId="327C8CC4" w14:textId="77777777" w:rsidR="00AA00C4" w:rsidRPr="00FB52C0" w:rsidRDefault="00AA00C4" w:rsidP="00535C78">
      <w:pPr>
        <w:pStyle w:val="085"/>
        <w:ind w:firstLine="480"/>
      </w:pPr>
      <w:r w:rsidRPr="00FB52C0">
        <w:rPr>
          <w:rFonts w:hint="eastAsia"/>
        </w:rPr>
        <w:t>ISV</w:t>
      </w:r>
      <w:r w:rsidRPr="00FB52C0">
        <w:rPr>
          <w:rFonts w:hint="eastAsia"/>
        </w:rPr>
        <w:t>框架中必须实现</w:t>
      </w:r>
      <w:proofErr w:type="spellStart"/>
      <w:r w:rsidRPr="00FB52C0">
        <w:t>JSCallbackProtocol</w:t>
      </w:r>
      <w:proofErr w:type="spellEnd"/>
      <w:r w:rsidRPr="00FB52C0">
        <w:rPr>
          <w:rFonts w:hint="eastAsia"/>
        </w:rPr>
        <w:t>，并将此实现的实例传递给</w:t>
      </w:r>
      <w:proofErr w:type="spellStart"/>
      <w:r w:rsidRPr="00FB52C0">
        <w:rPr>
          <w:rFonts w:hint="eastAsia"/>
        </w:rPr>
        <w:t>WebPasswordKeyboard</w:t>
      </w:r>
      <w:proofErr w:type="spellEnd"/>
      <w:r w:rsidRPr="00FB52C0">
        <w:rPr>
          <w:rFonts w:hint="eastAsia"/>
        </w:rPr>
        <w:t>类的属性</w:t>
      </w:r>
      <w:proofErr w:type="spellStart"/>
      <w:r w:rsidRPr="00FB52C0">
        <w:rPr>
          <w:rFonts w:hint="eastAsia"/>
        </w:rPr>
        <w:t>jsCallbackDelegate</w:t>
      </w:r>
      <w:proofErr w:type="spellEnd"/>
      <w:r w:rsidRPr="00FB52C0">
        <w:rPr>
          <w:rFonts w:hint="eastAsia"/>
        </w:rPr>
        <w:t>（见</w:t>
      </w:r>
      <w:r w:rsidRPr="00FB52C0">
        <w:rPr>
          <w:rFonts w:hint="eastAsia"/>
        </w:rPr>
        <w:t>4.2.1</w:t>
      </w:r>
      <w:r w:rsidRPr="00FB52C0">
        <w:rPr>
          <w:rFonts w:hint="eastAsia"/>
        </w:rPr>
        <w:t>）。</w:t>
      </w:r>
    </w:p>
    <w:p w14:paraId="6F3114F7" w14:textId="77777777" w:rsidR="00146461" w:rsidRDefault="00AA00C4" w:rsidP="00535C78">
      <w:pPr>
        <w:pStyle w:val="085"/>
        <w:ind w:firstLine="480"/>
      </w:pPr>
      <w:r w:rsidRPr="00FB52C0">
        <w:rPr>
          <w:rFonts w:hint="eastAsia"/>
        </w:rPr>
        <w:t>此协议中方法决定了如何修改</w:t>
      </w:r>
      <w:r w:rsidRPr="00FB52C0">
        <w:rPr>
          <w:rFonts w:hint="eastAsia"/>
        </w:rPr>
        <w:t>Web</w:t>
      </w:r>
      <w:r w:rsidRPr="00FB52C0">
        <w:rPr>
          <w:rFonts w:hint="eastAsia"/>
        </w:rPr>
        <w:t>输入域中内容，见</w:t>
      </w:r>
      <w:r w:rsidRPr="00FB52C0">
        <w:rPr>
          <w:rFonts w:hint="eastAsia"/>
        </w:rPr>
        <w:t>demo</w:t>
      </w:r>
      <w:r w:rsidRPr="00FB52C0">
        <w:rPr>
          <w:rFonts w:hint="eastAsia"/>
        </w:rPr>
        <w:t>中</w:t>
      </w:r>
      <w:proofErr w:type="spellStart"/>
      <w:r w:rsidRPr="00FB52C0">
        <w:rPr>
          <w:rFonts w:hint="eastAsia"/>
        </w:rPr>
        <w:t>MainViewController</w:t>
      </w:r>
      <w:proofErr w:type="spellEnd"/>
      <w:r w:rsidRPr="00FB52C0">
        <w:rPr>
          <w:rFonts w:hint="eastAsia"/>
        </w:rPr>
        <w:t>类中</w:t>
      </w:r>
      <w:r w:rsidR="00146461">
        <w:rPr>
          <w:rFonts w:hint="eastAsia"/>
        </w:rPr>
        <w:t>以下方法的实现：</w:t>
      </w:r>
    </w:p>
    <w:p w14:paraId="48FE38CC" w14:textId="77777777" w:rsidR="00146461" w:rsidRDefault="00AA00C4" w:rsidP="00146461">
      <w:pPr>
        <w:pStyle w:val="code12"/>
        <w:ind w:left="480"/>
      </w:pPr>
      <w:r w:rsidRPr="00FB52C0">
        <w:t>- (void</w:t>
      </w:r>
      <w:proofErr w:type="gramStart"/>
      <w:r w:rsidRPr="00FB52C0">
        <w:t>)</w:t>
      </w:r>
      <w:proofErr w:type="spellStart"/>
      <w:r w:rsidRPr="00FB52C0">
        <w:t>passwordLength</w:t>
      </w:r>
      <w:proofErr w:type="spellEnd"/>
      <w:proofErr w:type="gramEnd"/>
      <w:r w:rsidRPr="00FB52C0">
        <w:t>:(</w:t>
      </w:r>
      <w:proofErr w:type="spellStart"/>
      <w:r w:rsidRPr="00FB52C0">
        <w:t>NSUInteger</w:t>
      </w:r>
      <w:proofErr w:type="spellEnd"/>
      <w:r w:rsidRPr="00FB52C0">
        <w:t>)length</w:t>
      </w:r>
    </w:p>
    <w:p w14:paraId="5BD5C7B2" w14:textId="77777777" w:rsidR="00AA00C4" w:rsidRPr="00FB52C0" w:rsidRDefault="00146461" w:rsidP="00146461">
      <w:pPr>
        <w:pStyle w:val="code12"/>
        <w:ind w:left="480"/>
      </w:pPr>
      <w:r>
        <w:rPr>
          <w:rFonts w:hint="eastAsia"/>
        </w:rPr>
        <w:t xml:space="preserve">        </w:t>
      </w:r>
      <w:r w:rsidR="00AA00C4" w:rsidRPr="00FB52C0">
        <w:t xml:space="preserve"> </w:t>
      </w:r>
      <w:proofErr w:type="spellStart"/>
      <w:proofErr w:type="gramStart"/>
      <w:r w:rsidR="00AA00C4" w:rsidRPr="00FB52C0">
        <w:t>withWebPasswordKeyboard</w:t>
      </w:r>
      <w:proofErr w:type="spellEnd"/>
      <w:r w:rsidR="00AA00C4" w:rsidRPr="00FB52C0">
        <w:t>:</w:t>
      </w:r>
      <w:proofErr w:type="gramEnd"/>
      <w:r w:rsidR="00AA00C4" w:rsidRPr="00FB52C0">
        <w:t>(</w:t>
      </w:r>
      <w:proofErr w:type="spellStart"/>
      <w:r w:rsidR="00AA00C4" w:rsidRPr="00FB52C0">
        <w:t>WebPasswordKeyboard</w:t>
      </w:r>
      <w:proofErr w:type="spellEnd"/>
      <w:r w:rsidR="00AA00C4" w:rsidRPr="00FB52C0">
        <w:t>*)keyboar</w:t>
      </w:r>
      <w:r>
        <w:rPr>
          <w:rFonts w:hint="eastAsia"/>
        </w:rPr>
        <w:t>d;</w:t>
      </w:r>
    </w:p>
    <w:p w14:paraId="335ACC7C" w14:textId="77777777" w:rsidR="00AA00C4" w:rsidRPr="00FB52C0" w:rsidRDefault="00AA00C4" w:rsidP="00FB52C0">
      <w:pPr>
        <w:ind w:left="0" w:firstLine="0"/>
      </w:pPr>
    </w:p>
    <w:p w14:paraId="3D637C33" w14:textId="77777777" w:rsidR="00AA00C4" w:rsidRPr="00FB52C0" w:rsidRDefault="00AA00C4" w:rsidP="00BA1416">
      <w:pPr>
        <w:pStyle w:val="2"/>
      </w:pPr>
      <w:bookmarkStart w:id="55" w:name="_Toc483386039"/>
      <w:r w:rsidRPr="00FB52C0">
        <w:rPr>
          <w:rFonts w:hint="eastAsia"/>
        </w:rPr>
        <w:t>提交表单</w:t>
      </w:r>
      <w:bookmarkEnd w:id="55"/>
    </w:p>
    <w:p w14:paraId="2CA0917C" w14:textId="77777777" w:rsidR="00AA00C4" w:rsidRPr="00FB52C0" w:rsidRDefault="00AA00C4" w:rsidP="00535C78">
      <w:pPr>
        <w:pStyle w:val="085"/>
        <w:ind w:firstLine="480"/>
      </w:pPr>
      <w:r w:rsidRPr="00FB52C0">
        <w:rPr>
          <w:rFonts w:hint="eastAsia"/>
        </w:rPr>
        <w:t>捕获提交按钮的</w:t>
      </w:r>
      <w:r w:rsidRPr="00FB52C0">
        <w:rPr>
          <w:rFonts w:hint="eastAsia"/>
        </w:rPr>
        <w:t>click</w:t>
      </w:r>
      <w:r w:rsidRPr="00FB52C0">
        <w:rPr>
          <w:rFonts w:hint="eastAsia"/>
        </w:rPr>
        <w:t>事件，在此事件中</w:t>
      </w:r>
      <w:proofErr w:type="gramStart"/>
      <w:r w:rsidRPr="00FB52C0">
        <w:rPr>
          <w:rFonts w:hint="eastAsia"/>
        </w:rPr>
        <w:t>取时间戳</w:t>
      </w:r>
      <w:proofErr w:type="gramEnd"/>
      <w:r w:rsidRPr="00FB52C0">
        <w:rPr>
          <w:rFonts w:hint="eastAsia"/>
        </w:rPr>
        <w:t>，取到时间戳后，就可以拿到密文，将此密文放回表单中的隐藏输入域，就可以正式提交表单了。</w:t>
      </w:r>
    </w:p>
    <w:p w14:paraId="26FA1D89" w14:textId="77777777" w:rsidR="00AA00C4" w:rsidRPr="00FB52C0" w:rsidRDefault="000E170E" w:rsidP="00535C78">
      <w:pPr>
        <w:pStyle w:val="085"/>
        <w:ind w:firstLine="480"/>
      </w:pPr>
      <w:r>
        <w:rPr>
          <w:rFonts w:hint="eastAsia"/>
        </w:rPr>
        <w:lastRenderedPageBreak/>
        <w:t>D</w:t>
      </w:r>
      <w:r w:rsidR="00AA00C4" w:rsidRPr="00FB52C0">
        <w:rPr>
          <w:rFonts w:hint="eastAsia"/>
        </w:rPr>
        <w:t>emo</w:t>
      </w:r>
      <w:r w:rsidR="00AA00C4" w:rsidRPr="00FB52C0">
        <w:rPr>
          <w:rFonts w:hint="eastAsia"/>
        </w:rPr>
        <w:t>中，此事件的捕获见</w:t>
      </w:r>
      <w:r w:rsidR="00AA00C4" w:rsidRPr="00FB52C0">
        <w:rPr>
          <w:rFonts w:hint="eastAsia"/>
        </w:rPr>
        <w:t>index.js</w:t>
      </w:r>
      <w:r w:rsidR="00AA00C4" w:rsidRPr="00FB52C0">
        <w:rPr>
          <w:rFonts w:hint="eastAsia"/>
        </w:rPr>
        <w:t>中</w:t>
      </w:r>
      <w:proofErr w:type="spellStart"/>
      <w:r w:rsidR="00AA00C4" w:rsidRPr="00FB52C0">
        <w:rPr>
          <w:rFonts w:hint="eastAsia"/>
        </w:rPr>
        <w:t>app.bindEvents</w:t>
      </w:r>
      <w:proofErr w:type="spellEnd"/>
      <w:r w:rsidR="00AA00C4" w:rsidRPr="00FB52C0">
        <w:rPr>
          <w:rFonts w:hint="eastAsia"/>
        </w:rPr>
        <w:t>方法。</w:t>
      </w:r>
    </w:p>
    <w:p w14:paraId="644BE24A" w14:textId="77777777" w:rsidR="00150BED" w:rsidRPr="00FB52C0" w:rsidRDefault="00AA00C4" w:rsidP="00535C78">
      <w:pPr>
        <w:pStyle w:val="085"/>
        <w:ind w:firstLine="480"/>
      </w:pPr>
      <w:r w:rsidRPr="00FB52C0">
        <w:rPr>
          <w:rFonts w:hint="eastAsia"/>
        </w:rPr>
        <w:t>代码流程是</w:t>
      </w:r>
      <w:r w:rsidRPr="00FB52C0">
        <w:rPr>
          <w:rFonts w:hint="eastAsia"/>
        </w:rPr>
        <w:t>index.js</w:t>
      </w:r>
      <w:r w:rsidRPr="00FB52C0">
        <w:rPr>
          <w:rFonts w:hint="eastAsia"/>
        </w:rPr>
        <w:t>中</w:t>
      </w:r>
      <w:proofErr w:type="spellStart"/>
      <w:r w:rsidR="000E170E">
        <w:rPr>
          <w:rFonts w:hint="eastAsia"/>
        </w:rPr>
        <w:t>onSubmit</w:t>
      </w:r>
      <w:proofErr w:type="spellEnd"/>
      <w:r w:rsidR="000E170E">
        <w:rPr>
          <w:rFonts w:hint="eastAsia"/>
        </w:rPr>
        <w:t xml:space="preserve"> ----&gt;</w:t>
      </w:r>
      <w:proofErr w:type="spellStart"/>
      <w:r w:rsidR="000E170E">
        <w:rPr>
          <w:rFonts w:hint="eastAsia"/>
        </w:rPr>
        <w:t>iProtect</w:t>
      </w:r>
      <w:proofErr w:type="spellEnd"/>
      <w:r w:rsidRPr="00FB52C0">
        <w:rPr>
          <w:rFonts w:hint="eastAsia"/>
        </w:rPr>
        <w:t>类的</w:t>
      </w:r>
      <w:proofErr w:type="spellStart"/>
      <w:r w:rsidRPr="00FB52C0">
        <w:rPr>
          <w:rFonts w:hint="eastAsia"/>
        </w:rPr>
        <w:t>getValue</w:t>
      </w:r>
      <w:proofErr w:type="spellEnd"/>
      <w:r w:rsidRPr="00FB52C0">
        <w:rPr>
          <w:rFonts w:hint="eastAsia"/>
        </w:rPr>
        <w:t>方法</w:t>
      </w:r>
      <w:r w:rsidRPr="00FB52C0">
        <w:rPr>
          <w:rFonts w:hint="eastAsia"/>
        </w:rPr>
        <w:t>----&gt;</w:t>
      </w:r>
      <w:proofErr w:type="spellStart"/>
      <w:r w:rsidRPr="00FB52C0">
        <w:rPr>
          <w:rFonts w:hint="eastAsia"/>
        </w:rPr>
        <w:t>MainViewController</w:t>
      </w:r>
      <w:proofErr w:type="spellEnd"/>
      <w:r w:rsidRPr="00FB52C0">
        <w:rPr>
          <w:rFonts w:hint="eastAsia"/>
        </w:rPr>
        <w:t>类的</w:t>
      </w:r>
      <w:proofErr w:type="spellStart"/>
      <w:r w:rsidRPr="00FB52C0">
        <w:t>getTimestamp</w:t>
      </w:r>
      <w:proofErr w:type="spellEnd"/>
      <w:r w:rsidRPr="00FB52C0">
        <w:rPr>
          <w:rFonts w:hint="eastAsia"/>
        </w:rPr>
        <w:t>方法</w:t>
      </w:r>
      <w:r w:rsidRPr="00FB52C0">
        <w:rPr>
          <w:rFonts w:hint="eastAsia"/>
        </w:rPr>
        <w:t>----&gt;</w:t>
      </w:r>
      <w:proofErr w:type="spellStart"/>
      <w:r w:rsidRPr="00FB52C0">
        <w:rPr>
          <w:rFonts w:hint="eastAsia"/>
        </w:rPr>
        <w:t>MainViewController</w:t>
      </w:r>
      <w:proofErr w:type="spellEnd"/>
      <w:r w:rsidRPr="00FB52C0">
        <w:rPr>
          <w:rFonts w:hint="eastAsia"/>
        </w:rPr>
        <w:t>类的</w:t>
      </w:r>
      <w:proofErr w:type="spellStart"/>
      <w:r w:rsidRPr="00FB52C0">
        <w:rPr>
          <w:rFonts w:hint="eastAsia"/>
        </w:rPr>
        <w:t>onTimestamp</w:t>
      </w:r>
      <w:proofErr w:type="spellEnd"/>
      <w:r w:rsidRPr="00FB52C0">
        <w:rPr>
          <w:rFonts w:hint="eastAsia"/>
        </w:rPr>
        <w:t>方法</w:t>
      </w:r>
      <w:r w:rsidRPr="00FB52C0">
        <w:rPr>
          <w:rFonts w:hint="eastAsia"/>
        </w:rPr>
        <w:t>----&gt;</w:t>
      </w:r>
      <w:r w:rsidRPr="00FB52C0">
        <w:rPr>
          <w:rFonts w:hint="eastAsia"/>
        </w:rPr>
        <w:t>回到</w:t>
      </w:r>
      <w:r w:rsidRPr="00FB52C0">
        <w:rPr>
          <w:rFonts w:hint="eastAsia"/>
        </w:rPr>
        <w:t>index.js</w:t>
      </w:r>
      <w:r w:rsidRPr="00FB52C0">
        <w:rPr>
          <w:rFonts w:hint="eastAsia"/>
        </w:rPr>
        <w:t>文件中</w:t>
      </w:r>
      <w:proofErr w:type="spellStart"/>
      <w:r w:rsidRPr="00FB52C0">
        <w:rPr>
          <w:rFonts w:hint="eastAsia"/>
        </w:rPr>
        <w:t>onRealSubmit</w:t>
      </w:r>
      <w:proofErr w:type="spellEnd"/>
      <w:r w:rsidRPr="00FB52C0">
        <w:rPr>
          <w:rFonts w:hint="eastAsia"/>
        </w:rPr>
        <w:t>，此时已可以正式提交表单了。</w:t>
      </w:r>
    </w:p>
    <w:p w14:paraId="4E3522B3" w14:textId="77777777" w:rsidR="00AA00C4" w:rsidRPr="00FB52C0" w:rsidRDefault="00AA00C4" w:rsidP="00FB52C0">
      <w:pPr>
        <w:ind w:left="0" w:firstLine="0"/>
      </w:pPr>
    </w:p>
    <w:p w14:paraId="3139A0ED" w14:textId="5FB49B26" w:rsidR="004406DC" w:rsidRPr="00845C42" w:rsidRDefault="004406DC" w:rsidP="007B6AC8">
      <w:pPr>
        <w:pStyle w:val="085"/>
        <w:ind w:firstLine="480"/>
      </w:pPr>
    </w:p>
    <w:sectPr w:rsidR="004406DC" w:rsidRPr="00845C42" w:rsidSect="00F275D5">
      <w:headerReference w:type="default" r:id="rId20"/>
      <w:footerReference w:type="default" r:id="rId21"/>
      <w:pgSz w:w="11906" w:h="16838"/>
      <w:pgMar w:top="1240" w:right="1286" w:bottom="1402" w:left="1800" w:header="567" w:footer="58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BA2990" w14:textId="77777777" w:rsidR="00F85EC5" w:rsidRDefault="00F85EC5">
      <w:r>
        <w:separator/>
      </w:r>
    </w:p>
    <w:p w14:paraId="1CD95B52" w14:textId="77777777" w:rsidR="00F85EC5" w:rsidRDefault="00F85EC5"/>
  </w:endnote>
  <w:endnote w:type="continuationSeparator" w:id="0">
    <w:p w14:paraId="2FEEB794" w14:textId="77777777" w:rsidR="00F85EC5" w:rsidRDefault="00F85EC5">
      <w:r>
        <w:continuationSeparator/>
      </w:r>
    </w:p>
    <w:p w14:paraId="74057976" w14:textId="77777777" w:rsidR="00F85EC5" w:rsidRDefault="00F85E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889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6040"/>
      <w:gridCol w:w="2849"/>
    </w:tblGrid>
    <w:tr w:rsidR="00F85EC5" w14:paraId="55C0ACC2" w14:textId="77777777">
      <w:trPr>
        <w:cantSplit/>
        <w:trHeight w:val="243"/>
      </w:trPr>
      <w:tc>
        <w:tcPr>
          <w:tcW w:w="6040" w:type="dxa"/>
          <w:tcMar>
            <w:left w:w="28" w:type="dxa"/>
            <w:right w:w="28" w:type="dxa"/>
          </w:tcMar>
          <w:vAlign w:val="center"/>
        </w:tcPr>
        <w:p w14:paraId="722737AA" w14:textId="77777777" w:rsidR="00F85EC5" w:rsidRDefault="00F85EC5" w:rsidP="00103636">
          <w:r>
            <w:rPr>
              <w:rFonts w:hint="eastAsia"/>
            </w:rPr>
            <w:t>北京云核网络技术有限公司</w:t>
          </w:r>
        </w:p>
        <w:p w14:paraId="658F612D" w14:textId="77777777" w:rsidR="00F85EC5" w:rsidRDefault="00F85EC5" w:rsidP="00103636">
          <w:pPr>
            <w:rPr>
              <w:sz w:val="21"/>
              <w:szCs w:val="21"/>
            </w:rPr>
          </w:pPr>
        </w:p>
      </w:tc>
      <w:tc>
        <w:tcPr>
          <w:tcW w:w="2849" w:type="dxa"/>
          <w:tcMar>
            <w:left w:w="28" w:type="dxa"/>
            <w:right w:w="28" w:type="dxa"/>
          </w:tcMar>
          <w:vAlign w:val="center"/>
        </w:tcPr>
        <w:p w14:paraId="488FF541" w14:textId="77777777" w:rsidR="00F85EC5" w:rsidRDefault="00F85EC5" w:rsidP="00103636">
          <w:pPr>
            <w:jc w:val="center"/>
            <w:rPr>
              <w:sz w:val="21"/>
              <w:szCs w:val="21"/>
            </w:rPr>
          </w:pPr>
          <w:r>
            <w:rPr>
              <w:rFonts w:hint="eastAsia"/>
              <w:sz w:val="21"/>
              <w:szCs w:val="21"/>
            </w:rPr>
            <w:t xml:space="preserve">                   </w:t>
          </w:r>
          <w:r>
            <w:rPr>
              <w:rFonts w:hint="eastAsia"/>
              <w:sz w:val="21"/>
              <w:szCs w:val="21"/>
            </w:rPr>
            <w:t>第</w:t>
          </w:r>
          <w:r>
            <w:rPr>
              <w:sz w:val="21"/>
              <w:szCs w:val="21"/>
            </w:rPr>
            <w:fldChar w:fldCharType="begin"/>
          </w:r>
          <w:r>
            <w:rPr>
              <w:rStyle w:val="a8"/>
              <w:sz w:val="21"/>
              <w:szCs w:val="21"/>
            </w:rPr>
            <w:instrText xml:space="preserve"> PAGE </w:instrText>
          </w:r>
          <w:r>
            <w:rPr>
              <w:sz w:val="21"/>
              <w:szCs w:val="21"/>
            </w:rPr>
            <w:fldChar w:fldCharType="separate"/>
          </w:r>
          <w:r w:rsidR="00481D75">
            <w:rPr>
              <w:rStyle w:val="a8"/>
              <w:noProof/>
              <w:sz w:val="21"/>
              <w:szCs w:val="21"/>
            </w:rPr>
            <w:t>14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/>
              <w:sz w:val="21"/>
              <w:szCs w:val="21"/>
            </w:rPr>
            <w:t>页</w:t>
          </w:r>
        </w:p>
      </w:tc>
    </w:tr>
  </w:tbl>
  <w:p w14:paraId="5BB068C4" w14:textId="77777777" w:rsidR="00F85EC5" w:rsidRDefault="00F85EC5">
    <w:pPr>
      <w:pStyle w:val="a7"/>
      <w:ind w:left="-420"/>
    </w:pPr>
  </w:p>
  <w:p w14:paraId="19AFFC53" w14:textId="77777777" w:rsidR="00F85EC5" w:rsidRDefault="00F85EC5" w:rsidP="00681F91">
    <w:pPr>
      <w:pStyle w:val="code11"/>
      <w:ind w:left="76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69FB3F" w14:textId="77777777" w:rsidR="00F85EC5" w:rsidRDefault="00F85EC5">
      <w:r>
        <w:separator/>
      </w:r>
    </w:p>
    <w:p w14:paraId="2ED88172" w14:textId="77777777" w:rsidR="00F85EC5" w:rsidRDefault="00F85EC5"/>
  </w:footnote>
  <w:footnote w:type="continuationSeparator" w:id="0">
    <w:p w14:paraId="41C50CA7" w14:textId="77777777" w:rsidR="00F85EC5" w:rsidRDefault="00F85EC5">
      <w:r>
        <w:continuationSeparator/>
      </w:r>
    </w:p>
    <w:p w14:paraId="3F83311E" w14:textId="77777777" w:rsidR="00F85EC5" w:rsidRDefault="00F85EC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AB10E9" w14:textId="77777777" w:rsidR="00F85EC5" w:rsidRDefault="00F85EC5">
    <w:pPr>
      <w:ind w:left="-4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292" w:type="dxa"/>
      <w:jc w:val="center"/>
      <w:tblInd w:w="-1706" w:type="dxa"/>
      <w:tblBorders>
        <w:bottom w:val="thinThickSmallGap" w:sz="18" w:space="0" w:color="auto"/>
      </w:tblBorders>
      <w:tblLayout w:type="fixed"/>
      <w:tblLook w:val="0000" w:firstRow="0" w:lastRow="0" w:firstColumn="0" w:lastColumn="0" w:noHBand="0" w:noVBand="0"/>
    </w:tblPr>
    <w:tblGrid>
      <w:gridCol w:w="1772"/>
      <w:gridCol w:w="4907"/>
      <w:gridCol w:w="2613"/>
    </w:tblGrid>
    <w:tr w:rsidR="00F85EC5" w14:paraId="1C550C71" w14:textId="77777777" w:rsidTr="00F275D5">
      <w:trPr>
        <w:cantSplit/>
        <w:trHeight w:val="525"/>
        <w:jc w:val="center"/>
      </w:trPr>
      <w:tc>
        <w:tcPr>
          <w:tcW w:w="1772" w:type="dxa"/>
          <w:tcMar>
            <w:left w:w="28" w:type="dxa"/>
            <w:right w:w="28" w:type="dxa"/>
          </w:tcMar>
          <w:vAlign w:val="center"/>
        </w:tcPr>
        <w:p w14:paraId="1099A93A" w14:textId="77777777" w:rsidR="00F85EC5" w:rsidRPr="004F3193" w:rsidRDefault="00F85EC5" w:rsidP="00C172B8">
          <w:pPr>
            <w:ind w:leftChars="-112" w:left="15"/>
            <w:jc w:val="center"/>
            <w:rPr>
              <w:b/>
            </w:rPr>
          </w:pPr>
          <w:r>
            <w:rPr>
              <w:noProof/>
            </w:rPr>
            <w:pict w14:anchorId="67B71C0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4" type="#_x0000_t75" alt="logo-png透明" style="width:80.15pt;height:24.45pt;visibility:visible;mso-wrap-style:square">
                <v:imagedata r:id="rId1" o:title="logo-png透明"/>
              </v:shape>
            </w:pict>
          </w:r>
        </w:p>
      </w:tc>
      <w:tc>
        <w:tcPr>
          <w:tcW w:w="4907" w:type="dxa"/>
          <w:vAlign w:val="center"/>
        </w:tcPr>
        <w:p w14:paraId="311E268A" w14:textId="093A0B73" w:rsidR="00F85EC5" w:rsidRPr="006A411C" w:rsidRDefault="00F85EC5" w:rsidP="007A6F40">
          <w:pPr>
            <w:jc w:val="center"/>
            <w:rPr>
              <w:b/>
            </w:rPr>
          </w:pPr>
          <w:r>
            <w:rPr>
              <w:rFonts w:hint="eastAsia"/>
              <w:b/>
            </w:rPr>
            <w:t xml:space="preserve">     </w:t>
          </w:r>
          <w:proofErr w:type="gramStart"/>
          <w:r>
            <w:rPr>
              <w:rFonts w:hint="eastAsia"/>
              <w:b/>
            </w:rPr>
            <w:t>云核</w:t>
          </w:r>
          <w:r w:rsidRPr="009E238A">
            <w:rPr>
              <w:rFonts w:hint="eastAsia"/>
              <w:b/>
            </w:rPr>
            <w:t>客户端安</w:t>
          </w:r>
          <w:proofErr w:type="gramEnd"/>
          <w:r w:rsidRPr="009E238A">
            <w:rPr>
              <w:rFonts w:hint="eastAsia"/>
              <w:b/>
            </w:rPr>
            <w:t>全</w:t>
          </w:r>
          <w:r>
            <w:rPr>
              <w:rFonts w:hint="eastAsia"/>
              <w:b/>
            </w:rPr>
            <w:t>输入</w:t>
          </w:r>
          <w:r w:rsidRPr="009E238A">
            <w:rPr>
              <w:rFonts w:hint="eastAsia"/>
              <w:b/>
            </w:rPr>
            <w:t>系统</w:t>
          </w:r>
        </w:p>
      </w:tc>
      <w:tc>
        <w:tcPr>
          <w:tcW w:w="2613" w:type="dxa"/>
          <w:vAlign w:val="center"/>
        </w:tcPr>
        <w:p w14:paraId="6CB95093" w14:textId="1626DF00" w:rsidR="00F85EC5" w:rsidRDefault="00F85EC5" w:rsidP="00103636">
          <w:pPr>
            <w:jc w:val="center"/>
            <w:rPr>
              <w:b/>
            </w:rPr>
          </w:pPr>
          <w:r>
            <w:rPr>
              <w:rFonts w:hint="eastAsia"/>
              <w:b/>
            </w:rPr>
            <w:t xml:space="preserve">       </w:t>
          </w:r>
          <w:r>
            <w:rPr>
              <w:rFonts w:hint="eastAsia"/>
              <w:b/>
            </w:rPr>
            <w:t>开发人员手册</w:t>
          </w:r>
        </w:p>
      </w:tc>
    </w:tr>
  </w:tbl>
  <w:p w14:paraId="05CB1A67" w14:textId="77777777" w:rsidR="00F85EC5" w:rsidRDefault="00F85EC5">
    <w:pPr>
      <w:ind w:left="-420"/>
    </w:pPr>
  </w:p>
  <w:p w14:paraId="5BC0A29B" w14:textId="77777777" w:rsidR="00F85EC5" w:rsidRDefault="00F85EC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6419A"/>
    <w:multiLevelType w:val="hybridMultilevel"/>
    <w:tmpl w:val="4432C360"/>
    <w:lvl w:ilvl="0" w:tplc="361C2D4C">
      <w:start w:val="1"/>
      <w:numFmt w:val="lowerLetter"/>
      <w:pStyle w:val="a"/>
      <w:lvlText w:val="%1)"/>
      <w:lvlJc w:val="left"/>
      <w:pPr>
        <w:tabs>
          <w:tab w:val="num" w:pos="480"/>
        </w:tabs>
        <w:ind w:left="763" w:hanging="283"/>
      </w:pPr>
      <w:rPr>
        <w:rFonts w:hint="eastAsia"/>
        <w:b/>
        <w:i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">
    <w:nsid w:val="416909E6"/>
    <w:multiLevelType w:val="multilevel"/>
    <w:tmpl w:val="8C2289B0"/>
    <w:styleLink w:val="1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b/>
        <w:i w:val="0"/>
        <w:color w:val="auto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30"/>
        <w:szCs w:val="3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  <w:szCs w:val="24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  <w:b/>
        <w:i w:val="0"/>
        <w:sz w:val="24"/>
        <w:szCs w:val="24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>
    <w:nsid w:val="45631BAF"/>
    <w:multiLevelType w:val="multilevel"/>
    <w:tmpl w:val="0E8A411E"/>
    <w:lvl w:ilvl="0">
      <w:start w:val="1"/>
      <w:numFmt w:val="decimal"/>
      <w:pStyle w:val="10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>
    <w:nsid w:val="5B674037"/>
    <w:multiLevelType w:val="multilevel"/>
    <w:tmpl w:val="715A115A"/>
    <w:lvl w:ilvl="0">
      <w:start w:val="1"/>
      <w:numFmt w:val="chineseCountingThousand"/>
      <w:pStyle w:val="11"/>
      <w:suff w:val="nothing"/>
      <w:lvlText w:val="%1、"/>
      <w:lvlJc w:val="left"/>
      <w:pPr>
        <w:ind w:left="0" w:firstLine="0"/>
      </w:pPr>
      <w:rPr>
        <w:rFonts w:hint="eastAsia"/>
        <w:b/>
        <w:i w:val="0"/>
        <w:color w:val="auto"/>
        <w:sz w:val="44"/>
        <w:szCs w:val="44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200" w:hanging="200"/>
      </w:pPr>
      <w:rPr>
        <w:rFonts w:ascii="Times New Roman" w:eastAsia="黑体" w:hAnsi="Times New Roman" w:hint="default"/>
        <w:b/>
        <w:i w:val="0"/>
        <w:sz w:val="30"/>
        <w:szCs w:val="30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200" w:hanging="200"/>
      </w:pPr>
      <w:rPr>
        <w:rFonts w:ascii="Times New Roman" w:hAnsi="Times New Roman" w:hint="default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200" w:hanging="200"/>
      </w:pPr>
      <w:rPr>
        <w:rFonts w:ascii="Times New Roman" w:hAnsi="Times New Roman" w:hint="default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200" w:hanging="200"/>
      </w:pPr>
      <w:rPr>
        <w:rFonts w:ascii="Times New Roman" w:hAnsi="Times New Roman" w:hint="default"/>
        <w:b/>
        <w:i w:val="0"/>
        <w:sz w:val="24"/>
        <w:szCs w:val="24"/>
      </w:rPr>
    </w:lvl>
    <w:lvl w:ilvl="5">
      <w:start w:val="1"/>
      <w:numFmt w:val="decimal"/>
      <w:isLgl/>
      <w:suff w:val="space"/>
      <w:lvlText w:val="%1.%2.%3.%4.%5.%6"/>
      <w:lvlJc w:val="left"/>
      <w:pPr>
        <w:ind w:left="200" w:hanging="200"/>
      </w:pPr>
      <w:rPr>
        <w:rFonts w:hint="eastAsia"/>
        <w:b/>
        <w:i w:val="0"/>
        <w:sz w:val="24"/>
        <w:szCs w:val="24"/>
      </w:rPr>
    </w:lvl>
    <w:lvl w:ilvl="6">
      <w:start w:val="1"/>
      <w:numFmt w:val="none"/>
      <w:suff w:val="nothing"/>
      <w:lvlText w:val=""/>
      <w:lvlJc w:val="left"/>
      <w:pPr>
        <w:ind w:left="20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20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200" w:firstLine="0"/>
      </w:pPr>
      <w:rPr>
        <w:rFonts w:hint="eastAsia"/>
      </w:rPr>
    </w:lvl>
  </w:abstractNum>
  <w:abstractNum w:abstractNumId="4">
    <w:nsid w:val="694F5672"/>
    <w:multiLevelType w:val="hybridMultilevel"/>
    <w:tmpl w:val="A7945B2E"/>
    <w:lvl w:ilvl="0" w:tplc="84D45C86">
      <w:start w:val="1"/>
      <w:numFmt w:val="bullet"/>
      <w:pStyle w:val="a0"/>
      <w:lvlText w:val=""/>
      <w:lvlJc w:val="left"/>
      <w:pPr>
        <w:tabs>
          <w:tab w:val="num" w:pos="482"/>
        </w:tabs>
        <w:ind w:left="737" w:hanging="255"/>
      </w:pPr>
      <w:rPr>
        <w:rFonts w:ascii="Symbol" w:hAnsi="Symbol" w:hint="default"/>
        <w:color w:val="auto"/>
      </w:rPr>
    </w:lvl>
    <w:lvl w:ilvl="1" w:tplc="1DDC09EC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FC07F7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58EA9BE8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A1C80236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A1AD618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6D61E54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EE6405EC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98322D3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6E1A2450"/>
    <w:multiLevelType w:val="multilevel"/>
    <w:tmpl w:val="7A38454C"/>
    <w:styleLink w:val="20"/>
    <w:lvl w:ilvl="0">
      <w:start w:val="1"/>
      <w:numFmt w:val="chineseCountingThousand"/>
      <w:lvlText w:val="%1、"/>
      <w:lvlJc w:val="left"/>
      <w:pPr>
        <w:ind w:left="420" w:hanging="420"/>
      </w:pPr>
      <w:rPr>
        <w:rFonts w:eastAsia="黑体" w:hint="eastAsia"/>
        <w:b/>
        <w:i w:val="0"/>
        <w:color w:val="auto"/>
        <w:sz w:val="44"/>
        <w:szCs w:val="44"/>
      </w:rPr>
    </w:lvl>
    <w:lvl w:ilvl="1">
      <w:start w:val="1"/>
      <w:numFmt w:val="decimal"/>
      <w:isLgl/>
      <w:suff w:val="space"/>
      <w:lvlText w:val="%1.%2"/>
      <w:lvlJc w:val="left"/>
      <w:pPr>
        <w:ind w:left="200" w:hanging="200"/>
      </w:pPr>
      <w:rPr>
        <w:rFonts w:ascii="Times New Roman" w:eastAsia="黑体" w:hAnsi="Times New Roman" w:hint="default"/>
        <w:b/>
        <w:i w:val="0"/>
        <w:sz w:val="30"/>
        <w:szCs w:val="30"/>
      </w:rPr>
    </w:lvl>
    <w:lvl w:ilvl="2">
      <w:start w:val="1"/>
      <w:numFmt w:val="decimal"/>
      <w:isLgl/>
      <w:suff w:val="space"/>
      <w:lvlText w:val="%1.%2.%3"/>
      <w:lvlJc w:val="left"/>
      <w:pPr>
        <w:ind w:left="200" w:hanging="200"/>
      </w:pPr>
      <w:rPr>
        <w:rFonts w:ascii="Times New Roman" w:hAnsi="Times New Roman" w:hint="default"/>
        <w:b/>
        <w:i w:val="0"/>
        <w:sz w:val="28"/>
        <w:szCs w:val="28"/>
      </w:rPr>
    </w:lvl>
    <w:lvl w:ilvl="3">
      <w:start w:val="1"/>
      <w:numFmt w:val="decimal"/>
      <w:isLgl/>
      <w:suff w:val="space"/>
      <w:lvlText w:val="%1.%2.%3.%4"/>
      <w:lvlJc w:val="left"/>
      <w:pPr>
        <w:ind w:left="200" w:hanging="200"/>
      </w:pPr>
      <w:rPr>
        <w:rFonts w:ascii="Times New Roman" w:hAnsi="Times New Roman" w:hint="default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200" w:hanging="200"/>
      </w:pPr>
      <w:rPr>
        <w:rFonts w:ascii="Times New Roman" w:hAnsi="Times New Roman" w:hint="default"/>
        <w:b/>
        <w:i w:val="0"/>
        <w:sz w:val="24"/>
        <w:szCs w:val="24"/>
      </w:rPr>
    </w:lvl>
    <w:lvl w:ilvl="5">
      <w:start w:val="1"/>
      <w:numFmt w:val="decimal"/>
      <w:isLgl/>
      <w:suff w:val="space"/>
      <w:lvlText w:val="%1.%2.%3.%4.%5.%6"/>
      <w:lvlJc w:val="left"/>
      <w:pPr>
        <w:ind w:left="200" w:hanging="200"/>
      </w:pPr>
      <w:rPr>
        <w:rFonts w:hint="eastAsia"/>
        <w:b/>
        <w:i w:val="0"/>
        <w:sz w:val="24"/>
        <w:szCs w:val="24"/>
      </w:rPr>
    </w:lvl>
    <w:lvl w:ilvl="6">
      <w:start w:val="1"/>
      <w:numFmt w:val="none"/>
      <w:suff w:val="nothing"/>
      <w:lvlText w:val=""/>
      <w:lvlJc w:val="left"/>
      <w:pPr>
        <w:ind w:left="20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20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200" w:firstLine="0"/>
      </w:pPr>
      <w:rPr>
        <w:rFonts w:hint="eastAsia"/>
      </w:rPr>
    </w:lvl>
  </w:abstractNum>
  <w:abstractNum w:abstractNumId="6">
    <w:nsid w:val="7FF93ABA"/>
    <w:multiLevelType w:val="hybridMultilevel"/>
    <w:tmpl w:val="CC2C4126"/>
    <w:lvl w:ilvl="0" w:tplc="AE7AF29E">
      <w:start w:val="1"/>
      <w:numFmt w:val="bullet"/>
      <w:pStyle w:val="21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hideSpellingErrors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60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D6922"/>
    <w:rsid w:val="00000488"/>
    <w:rsid w:val="00000F10"/>
    <w:rsid w:val="000013BE"/>
    <w:rsid w:val="00001A6A"/>
    <w:rsid w:val="00001AD0"/>
    <w:rsid w:val="00003C52"/>
    <w:rsid w:val="00007D9D"/>
    <w:rsid w:val="0001162E"/>
    <w:rsid w:val="000211A1"/>
    <w:rsid w:val="00025F0D"/>
    <w:rsid w:val="000270F7"/>
    <w:rsid w:val="00030E25"/>
    <w:rsid w:val="00031B40"/>
    <w:rsid w:val="00032D2A"/>
    <w:rsid w:val="00032EFE"/>
    <w:rsid w:val="00033438"/>
    <w:rsid w:val="0003557D"/>
    <w:rsid w:val="00036A09"/>
    <w:rsid w:val="00037438"/>
    <w:rsid w:val="000408A2"/>
    <w:rsid w:val="000417B5"/>
    <w:rsid w:val="000420B8"/>
    <w:rsid w:val="0004464E"/>
    <w:rsid w:val="000470FB"/>
    <w:rsid w:val="00047F6A"/>
    <w:rsid w:val="00052EDA"/>
    <w:rsid w:val="000534A5"/>
    <w:rsid w:val="00055FC8"/>
    <w:rsid w:val="00057BD9"/>
    <w:rsid w:val="00060136"/>
    <w:rsid w:val="00060CD0"/>
    <w:rsid w:val="00062BFC"/>
    <w:rsid w:val="00063CB4"/>
    <w:rsid w:val="00067798"/>
    <w:rsid w:val="000703A0"/>
    <w:rsid w:val="00070416"/>
    <w:rsid w:val="00071931"/>
    <w:rsid w:val="00072208"/>
    <w:rsid w:val="0007493C"/>
    <w:rsid w:val="00081731"/>
    <w:rsid w:val="00085D71"/>
    <w:rsid w:val="00087456"/>
    <w:rsid w:val="000908CC"/>
    <w:rsid w:val="00094140"/>
    <w:rsid w:val="000A0614"/>
    <w:rsid w:val="000A5613"/>
    <w:rsid w:val="000B1E31"/>
    <w:rsid w:val="000B37C0"/>
    <w:rsid w:val="000B4DA0"/>
    <w:rsid w:val="000C09BB"/>
    <w:rsid w:val="000C489E"/>
    <w:rsid w:val="000C66F1"/>
    <w:rsid w:val="000D5820"/>
    <w:rsid w:val="000D5D6C"/>
    <w:rsid w:val="000D610A"/>
    <w:rsid w:val="000D6637"/>
    <w:rsid w:val="000D6A5F"/>
    <w:rsid w:val="000D7ECC"/>
    <w:rsid w:val="000E170E"/>
    <w:rsid w:val="000E1F8D"/>
    <w:rsid w:val="000F2471"/>
    <w:rsid w:val="000F3183"/>
    <w:rsid w:val="000F3EE8"/>
    <w:rsid w:val="000F4563"/>
    <w:rsid w:val="001007B6"/>
    <w:rsid w:val="00101988"/>
    <w:rsid w:val="00103636"/>
    <w:rsid w:val="00103BC6"/>
    <w:rsid w:val="00107DEC"/>
    <w:rsid w:val="00107FC9"/>
    <w:rsid w:val="00111677"/>
    <w:rsid w:val="00116C1A"/>
    <w:rsid w:val="00117CA2"/>
    <w:rsid w:val="0012019A"/>
    <w:rsid w:val="00120979"/>
    <w:rsid w:val="001303C3"/>
    <w:rsid w:val="00130FAE"/>
    <w:rsid w:val="00131586"/>
    <w:rsid w:val="00131DC9"/>
    <w:rsid w:val="00132594"/>
    <w:rsid w:val="0013366A"/>
    <w:rsid w:val="00133DD0"/>
    <w:rsid w:val="00137D6E"/>
    <w:rsid w:val="00144CBA"/>
    <w:rsid w:val="00145771"/>
    <w:rsid w:val="00146461"/>
    <w:rsid w:val="00147108"/>
    <w:rsid w:val="001473D6"/>
    <w:rsid w:val="00150BED"/>
    <w:rsid w:val="00150E4C"/>
    <w:rsid w:val="001521B6"/>
    <w:rsid w:val="00155219"/>
    <w:rsid w:val="00156C02"/>
    <w:rsid w:val="00157B91"/>
    <w:rsid w:val="00160889"/>
    <w:rsid w:val="00160DF0"/>
    <w:rsid w:val="001644C9"/>
    <w:rsid w:val="00164CE0"/>
    <w:rsid w:val="00166D89"/>
    <w:rsid w:val="00167498"/>
    <w:rsid w:val="0017091F"/>
    <w:rsid w:val="0017105E"/>
    <w:rsid w:val="00171525"/>
    <w:rsid w:val="001738BF"/>
    <w:rsid w:val="00176E72"/>
    <w:rsid w:val="0018122B"/>
    <w:rsid w:val="00184881"/>
    <w:rsid w:val="001864BF"/>
    <w:rsid w:val="0018695D"/>
    <w:rsid w:val="00190854"/>
    <w:rsid w:val="00195086"/>
    <w:rsid w:val="001954B9"/>
    <w:rsid w:val="0019648B"/>
    <w:rsid w:val="00197312"/>
    <w:rsid w:val="001976CF"/>
    <w:rsid w:val="001A1495"/>
    <w:rsid w:val="001A1CBD"/>
    <w:rsid w:val="001A2ED1"/>
    <w:rsid w:val="001A2FCF"/>
    <w:rsid w:val="001A4567"/>
    <w:rsid w:val="001A49E8"/>
    <w:rsid w:val="001A642E"/>
    <w:rsid w:val="001B03D3"/>
    <w:rsid w:val="001B06B8"/>
    <w:rsid w:val="001B4B16"/>
    <w:rsid w:val="001B60EB"/>
    <w:rsid w:val="001B790C"/>
    <w:rsid w:val="001C08DD"/>
    <w:rsid w:val="001C2F17"/>
    <w:rsid w:val="001C3C40"/>
    <w:rsid w:val="001C4C21"/>
    <w:rsid w:val="001C6CE0"/>
    <w:rsid w:val="001D1937"/>
    <w:rsid w:val="001D3A56"/>
    <w:rsid w:val="001D4016"/>
    <w:rsid w:val="001D4C39"/>
    <w:rsid w:val="001D768E"/>
    <w:rsid w:val="001D7744"/>
    <w:rsid w:val="001D7FFD"/>
    <w:rsid w:val="001E2700"/>
    <w:rsid w:val="001E278E"/>
    <w:rsid w:val="001E584F"/>
    <w:rsid w:val="001F16B0"/>
    <w:rsid w:val="001F37A6"/>
    <w:rsid w:val="001F6F6A"/>
    <w:rsid w:val="0020322B"/>
    <w:rsid w:val="002034B5"/>
    <w:rsid w:val="00203753"/>
    <w:rsid w:val="00204C7D"/>
    <w:rsid w:val="00205F80"/>
    <w:rsid w:val="0021465E"/>
    <w:rsid w:val="002154B6"/>
    <w:rsid w:val="00216A14"/>
    <w:rsid w:val="00217D00"/>
    <w:rsid w:val="00220112"/>
    <w:rsid w:val="002212D0"/>
    <w:rsid w:val="002220CB"/>
    <w:rsid w:val="00225D5D"/>
    <w:rsid w:val="00225E45"/>
    <w:rsid w:val="00230071"/>
    <w:rsid w:val="00230A6A"/>
    <w:rsid w:val="00231364"/>
    <w:rsid w:val="00233FBD"/>
    <w:rsid w:val="002365C5"/>
    <w:rsid w:val="00242F03"/>
    <w:rsid w:val="00246035"/>
    <w:rsid w:val="00246928"/>
    <w:rsid w:val="00250609"/>
    <w:rsid w:val="00251343"/>
    <w:rsid w:val="00252078"/>
    <w:rsid w:val="00256A30"/>
    <w:rsid w:val="00257A52"/>
    <w:rsid w:val="002606DA"/>
    <w:rsid w:val="002609E2"/>
    <w:rsid w:val="00260F03"/>
    <w:rsid w:val="00261855"/>
    <w:rsid w:val="00262934"/>
    <w:rsid w:val="00267068"/>
    <w:rsid w:val="00270DE9"/>
    <w:rsid w:val="00273DF3"/>
    <w:rsid w:val="00277CFF"/>
    <w:rsid w:val="00281D13"/>
    <w:rsid w:val="002826A3"/>
    <w:rsid w:val="00286688"/>
    <w:rsid w:val="00291AA2"/>
    <w:rsid w:val="002A1149"/>
    <w:rsid w:val="002A5BD7"/>
    <w:rsid w:val="002A69FB"/>
    <w:rsid w:val="002A6A52"/>
    <w:rsid w:val="002A76B6"/>
    <w:rsid w:val="002B5A1A"/>
    <w:rsid w:val="002B6AED"/>
    <w:rsid w:val="002B71CC"/>
    <w:rsid w:val="002C06B8"/>
    <w:rsid w:val="002C0981"/>
    <w:rsid w:val="002C3BF0"/>
    <w:rsid w:val="002D0128"/>
    <w:rsid w:val="002D469E"/>
    <w:rsid w:val="002D5F1E"/>
    <w:rsid w:val="002D6BC9"/>
    <w:rsid w:val="002D7708"/>
    <w:rsid w:val="002D7B88"/>
    <w:rsid w:val="002E1926"/>
    <w:rsid w:val="002E3BF0"/>
    <w:rsid w:val="002F2B61"/>
    <w:rsid w:val="002F558A"/>
    <w:rsid w:val="002F6134"/>
    <w:rsid w:val="002F7365"/>
    <w:rsid w:val="0030263A"/>
    <w:rsid w:val="003035FB"/>
    <w:rsid w:val="00304F02"/>
    <w:rsid w:val="00305197"/>
    <w:rsid w:val="003110DE"/>
    <w:rsid w:val="00312A23"/>
    <w:rsid w:val="00316838"/>
    <w:rsid w:val="00316BA1"/>
    <w:rsid w:val="00317A43"/>
    <w:rsid w:val="00317BB3"/>
    <w:rsid w:val="003216F1"/>
    <w:rsid w:val="00322434"/>
    <w:rsid w:val="0032465C"/>
    <w:rsid w:val="003246DD"/>
    <w:rsid w:val="00324C29"/>
    <w:rsid w:val="00325C8A"/>
    <w:rsid w:val="00331C6A"/>
    <w:rsid w:val="00333446"/>
    <w:rsid w:val="00334534"/>
    <w:rsid w:val="003355CF"/>
    <w:rsid w:val="00335838"/>
    <w:rsid w:val="00336F8D"/>
    <w:rsid w:val="003407D9"/>
    <w:rsid w:val="003411AB"/>
    <w:rsid w:val="003412F0"/>
    <w:rsid w:val="00342287"/>
    <w:rsid w:val="00357E86"/>
    <w:rsid w:val="00361543"/>
    <w:rsid w:val="003634AA"/>
    <w:rsid w:val="003677BA"/>
    <w:rsid w:val="00367F8E"/>
    <w:rsid w:val="00372124"/>
    <w:rsid w:val="00372F84"/>
    <w:rsid w:val="00373E70"/>
    <w:rsid w:val="003747BF"/>
    <w:rsid w:val="003760DC"/>
    <w:rsid w:val="003770E9"/>
    <w:rsid w:val="00377361"/>
    <w:rsid w:val="00381651"/>
    <w:rsid w:val="00383E29"/>
    <w:rsid w:val="00386595"/>
    <w:rsid w:val="003936E4"/>
    <w:rsid w:val="00394972"/>
    <w:rsid w:val="00394E91"/>
    <w:rsid w:val="00395D0F"/>
    <w:rsid w:val="00397ABA"/>
    <w:rsid w:val="003A1484"/>
    <w:rsid w:val="003A2027"/>
    <w:rsid w:val="003A3A74"/>
    <w:rsid w:val="003A46F4"/>
    <w:rsid w:val="003A7012"/>
    <w:rsid w:val="003A71A1"/>
    <w:rsid w:val="003B08DB"/>
    <w:rsid w:val="003B0BF2"/>
    <w:rsid w:val="003B2264"/>
    <w:rsid w:val="003B2FE8"/>
    <w:rsid w:val="003B3F41"/>
    <w:rsid w:val="003B5D1B"/>
    <w:rsid w:val="003C2EAC"/>
    <w:rsid w:val="003C2FEF"/>
    <w:rsid w:val="003C4312"/>
    <w:rsid w:val="003C771B"/>
    <w:rsid w:val="003C79CE"/>
    <w:rsid w:val="003D14C3"/>
    <w:rsid w:val="003D2440"/>
    <w:rsid w:val="003D342D"/>
    <w:rsid w:val="003E5210"/>
    <w:rsid w:val="003E7FCA"/>
    <w:rsid w:val="003F5A67"/>
    <w:rsid w:val="003F72C2"/>
    <w:rsid w:val="003F745C"/>
    <w:rsid w:val="00400689"/>
    <w:rsid w:val="004069DF"/>
    <w:rsid w:val="00407137"/>
    <w:rsid w:val="004121DF"/>
    <w:rsid w:val="004123FC"/>
    <w:rsid w:val="00413E8C"/>
    <w:rsid w:val="00414826"/>
    <w:rsid w:val="004177EC"/>
    <w:rsid w:val="00420D6F"/>
    <w:rsid w:val="00425A13"/>
    <w:rsid w:val="00426352"/>
    <w:rsid w:val="00431F4C"/>
    <w:rsid w:val="0043262C"/>
    <w:rsid w:val="00440673"/>
    <w:rsid w:val="004406DC"/>
    <w:rsid w:val="004409E8"/>
    <w:rsid w:val="00445250"/>
    <w:rsid w:val="004459C2"/>
    <w:rsid w:val="00452AB7"/>
    <w:rsid w:val="00454699"/>
    <w:rsid w:val="0045523C"/>
    <w:rsid w:val="004554FA"/>
    <w:rsid w:val="00455C0D"/>
    <w:rsid w:val="00456BC3"/>
    <w:rsid w:val="004612A5"/>
    <w:rsid w:val="00463121"/>
    <w:rsid w:val="00463D8D"/>
    <w:rsid w:val="00464338"/>
    <w:rsid w:val="0046446B"/>
    <w:rsid w:val="00470566"/>
    <w:rsid w:val="00470F01"/>
    <w:rsid w:val="004734CE"/>
    <w:rsid w:val="00476E35"/>
    <w:rsid w:val="004814ED"/>
    <w:rsid w:val="00481D75"/>
    <w:rsid w:val="0048280A"/>
    <w:rsid w:val="00484C76"/>
    <w:rsid w:val="00484CEA"/>
    <w:rsid w:val="00485D5C"/>
    <w:rsid w:val="0048627E"/>
    <w:rsid w:val="00486AD3"/>
    <w:rsid w:val="00486F55"/>
    <w:rsid w:val="00491D58"/>
    <w:rsid w:val="00492C02"/>
    <w:rsid w:val="004A0A87"/>
    <w:rsid w:val="004A130D"/>
    <w:rsid w:val="004A2A49"/>
    <w:rsid w:val="004A7573"/>
    <w:rsid w:val="004C1A30"/>
    <w:rsid w:val="004C7A3D"/>
    <w:rsid w:val="004D34A5"/>
    <w:rsid w:val="004E7651"/>
    <w:rsid w:val="004F013C"/>
    <w:rsid w:val="004F0F83"/>
    <w:rsid w:val="004F2AEE"/>
    <w:rsid w:val="004F6530"/>
    <w:rsid w:val="00501A1B"/>
    <w:rsid w:val="00504339"/>
    <w:rsid w:val="00510F06"/>
    <w:rsid w:val="0051374E"/>
    <w:rsid w:val="00513D27"/>
    <w:rsid w:val="00513DA3"/>
    <w:rsid w:val="00513F88"/>
    <w:rsid w:val="00513FB3"/>
    <w:rsid w:val="00516067"/>
    <w:rsid w:val="005218E9"/>
    <w:rsid w:val="00522012"/>
    <w:rsid w:val="0052376E"/>
    <w:rsid w:val="0052398C"/>
    <w:rsid w:val="00524905"/>
    <w:rsid w:val="00526E48"/>
    <w:rsid w:val="00533F1B"/>
    <w:rsid w:val="00534D1F"/>
    <w:rsid w:val="00535C78"/>
    <w:rsid w:val="005415B6"/>
    <w:rsid w:val="00541DB6"/>
    <w:rsid w:val="00542C8F"/>
    <w:rsid w:val="00543A55"/>
    <w:rsid w:val="00544740"/>
    <w:rsid w:val="00547834"/>
    <w:rsid w:val="00550136"/>
    <w:rsid w:val="0055048A"/>
    <w:rsid w:val="00550E87"/>
    <w:rsid w:val="00554E0B"/>
    <w:rsid w:val="00554E55"/>
    <w:rsid w:val="0055593D"/>
    <w:rsid w:val="00555C66"/>
    <w:rsid w:val="00561551"/>
    <w:rsid w:val="00561698"/>
    <w:rsid w:val="00564042"/>
    <w:rsid w:val="00570B8E"/>
    <w:rsid w:val="00574750"/>
    <w:rsid w:val="00580905"/>
    <w:rsid w:val="0058476A"/>
    <w:rsid w:val="00585BA2"/>
    <w:rsid w:val="00592949"/>
    <w:rsid w:val="00592A20"/>
    <w:rsid w:val="00592E08"/>
    <w:rsid w:val="0059767B"/>
    <w:rsid w:val="00597793"/>
    <w:rsid w:val="005A1948"/>
    <w:rsid w:val="005A217F"/>
    <w:rsid w:val="005A348C"/>
    <w:rsid w:val="005A3D8D"/>
    <w:rsid w:val="005A505C"/>
    <w:rsid w:val="005A5959"/>
    <w:rsid w:val="005A5AFF"/>
    <w:rsid w:val="005A6AE6"/>
    <w:rsid w:val="005A709B"/>
    <w:rsid w:val="005B1EBA"/>
    <w:rsid w:val="005B3F2E"/>
    <w:rsid w:val="005B4475"/>
    <w:rsid w:val="005B5CF2"/>
    <w:rsid w:val="005C05A4"/>
    <w:rsid w:val="005C1D56"/>
    <w:rsid w:val="005C4268"/>
    <w:rsid w:val="005C47AE"/>
    <w:rsid w:val="005C506D"/>
    <w:rsid w:val="005C5DA8"/>
    <w:rsid w:val="005C79CF"/>
    <w:rsid w:val="005D0386"/>
    <w:rsid w:val="005D4C04"/>
    <w:rsid w:val="005D4F2C"/>
    <w:rsid w:val="005D56E7"/>
    <w:rsid w:val="005D62A4"/>
    <w:rsid w:val="005D66EE"/>
    <w:rsid w:val="005E46BC"/>
    <w:rsid w:val="005E4C76"/>
    <w:rsid w:val="005E5180"/>
    <w:rsid w:val="005E596F"/>
    <w:rsid w:val="005E61CF"/>
    <w:rsid w:val="005E7474"/>
    <w:rsid w:val="005F0001"/>
    <w:rsid w:val="005F14C8"/>
    <w:rsid w:val="005F4123"/>
    <w:rsid w:val="005F426D"/>
    <w:rsid w:val="005F49B0"/>
    <w:rsid w:val="005F7A17"/>
    <w:rsid w:val="006015F0"/>
    <w:rsid w:val="006023FF"/>
    <w:rsid w:val="00602A7D"/>
    <w:rsid w:val="00603878"/>
    <w:rsid w:val="0060399A"/>
    <w:rsid w:val="00606106"/>
    <w:rsid w:val="00607F3C"/>
    <w:rsid w:val="00614F7B"/>
    <w:rsid w:val="00622A7B"/>
    <w:rsid w:val="00622CA2"/>
    <w:rsid w:val="006237D0"/>
    <w:rsid w:val="006241F2"/>
    <w:rsid w:val="00624A4A"/>
    <w:rsid w:val="00633732"/>
    <w:rsid w:val="00635782"/>
    <w:rsid w:val="00636645"/>
    <w:rsid w:val="00641301"/>
    <w:rsid w:val="00641D76"/>
    <w:rsid w:val="00642749"/>
    <w:rsid w:val="00643C80"/>
    <w:rsid w:val="00644F72"/>
    <w:rsid w:val="006562E2"/>
    <w:rsid w:val="00663FF4"/>
    <w:rsid w:val="00666CDD"/>
    <w:rsid w:val="0066755B"/>
    <w:rsid w:val="0066792B"/>
    <w:rsid w:val="006703B1"/>
    <w:rsid w:val="00670553"/>
    <w:rsid w:val="00671EFB"/>
    <w:rsid w:val="00672A98"/>
    <w:rsid w:val="00673415"/>
    <w:rsid w:val="00673B3E"/>
    <w:rsid w:val="00681F91"/>
    <w:rsid w:val="00682110"/>
    <w:rsid w:val="006835CC"/>
    <w:rsid w:val="006861CA"/>
    <w:rsid w:val="006870E7"/>
    <w:rsid w:val="00693D68"/>
    <w:rsid w:val="006950EE"/>
    <w:rsid w:val="006A411C"/>
    <w:rsid w:val="006A412F"/>
    <w:rsid w:val="006B1D50"/>
    <w:rsid w:val="006B3F6F"/>
    <w:rsid w:val="006B4074"/>
    <w:rsid w:val="006B55E6"/>
    <w:rsid w:val="006C2AD2"/>
    <w:rsid w:val="006C423A"/>
    <w:rsid w:val="006C42E9"/>
    <w:rsid w:val="006C460E"/>
    <w:rsid w:val="006D19D8"/>
    <w:rsid w:val="006D28AB"/>
    <w:rsid w:val="006D4A13"/>
    <w:rsid w:val="006D5DAC"/>
    <w:rsid w:val="006D62FF"/>
    <w:rsid w:val="006D7505"/>
    <w:rsid w:val="006D7574"/>
    <w:rsid w:val="006D75ED"/>
    <w:rsid w:val="006E0469"/>
    <w:rsid w:val="006E5082"/>
    <w:rsid w:val="006E545D"/>
    <w:rsid w:val="006E7541"/>
    <w:rsid w:val="006F5D53"/>
    <w:rsid w:val="006F7E87"/>
    <w:rsid w:val="00702CC3"/>
    <w:rsid w:val="00703879"/>
    <w:rsid w:val="00706682"/>
    <w:rsid w:val="00712A12"/>
    <w:rsid w:val="007132FC"/>
    <w:rsid w:val="0071752D"/>
    <w:rsid w:val="00721EA9"/>
    <w:rsid w:val="0072608F"/>
    <w:rsid w:val="0073424D"/>
    <w:rsid w:val="007357C6"/>
    <w:rsid w:val="0074150A"/>
    <w:rsid w:val="00747B18"/>
    <w:rsid w:val="00750328"/>
    <w:rsid w:val="007525F1"/>
    <w:rsid w:val="007528A4"/>
    <w:rsid w:val="00756AA8"/>
    <w:rsid w:val="00757C56"/>
    <w:rsid w:val="0076172B"/>
    <w:rsid w:val="0076635F"/>
    <w:rsid w:val="0077039D"/>
    <w:rsid w:val="00771B21"/>
    <w:rsid w:val="00773054"/>
    <w:rsid w:val="00780368"/>
    <w:rsid w:val="007810C6"/>
    <w:rsid w:val="00784B18"/>
    <w:rsid w:val="00791D49"/>
    <w:rsid w:val="00794229"/>
    <w:rsid w:val="00794DD5"/>
    <w:rsid w:val="007A3B22"/>
    <w:rsid w:val="007A492B"/>
    <w:rsid w:val="007A5084"/>
    <w:rsid w:val="007A6F40"/>
    <w:rsid w:val="007B5A52"/>
    <w:rsid w:val="007B6AC8"/>
    <w:rsid w:val="007C0BE7"/>
    <w:rsid w:val="007C16A7"/>
    <w:rsid w:val="007C19AF"/>
    <w:rsid w:val="007C31B5"/>
    <w:rsid w:val="007C4409"/>
    <w:rsid w:val="007C4B8D"/>
    <w:rsid w:val="007C4F87"/>
    <w:rsid w:val="007C7F08"/>
    <w:rsid w:val="007D06CB"/>
    <w:rsid w:val="007D2BCE"/>
    <w:rsid w:val="007D2CE7"/>
    <w:rsid w:val="007D49B8"/>
    <w:rsid w:val="007E0D07"/>
    <w:rsid w:val="007E1A75"/>
    <w:rsid w:val="007E58BA"/>
    <w:rsid w:val="007E716C"/>
    <w:rsid w:val="007F2EE9"/>
    <w:rsid w:val="007F5DB1"/>
    <w:rsid w:val="008030C4"/>
    <w:rsid w:val="00804376"/>
    <w:rsid w:val="008047AF"/>
    <w:rsid w:val="008054A1"/>
    <w:rsid w:val="00806457"/>
    <w:rsid w:val="008065AA"/>
    <w:rsid w:val="0080735B"/>
    <w:rsid w:val="0081222F"/>
    <w:rsid w:val="0081450E"/>
    <w:rsid w:val="00820AC1"/>
    <w:rsid w:val="0082172E"/>
    <w:rsid w:val="00821F2B"/>
    <w:rsid w:val="00827071"/>
    <w:rsid w:val="00831253"/>
    <w:rsid w:val="008425FD"/>
    <w:rsid w:val="00843355"/>
    <w:rsid w:val="00844202"/>
    <w:rsid w:val="0084570F"/>
    <w:rsid w:val="00845C42"/>
    <w:rsid w:val="00853F07"/>
    <w:rsid w:val="00854556"/>
    <w:rsid w:val="00855642"/>
    <w:rsid w:val="00862F43"/>
    <w:rsid w:val="008658C2"/>
    <w:rsid w:val="00867780"/>
    <w:rsid w:val="0087292D"/>
    <w:rsid w:val="008740C5"/>
    <w:rsid w:val="00874A1F"/>
    <w:rsid w:val="00876240"/>
    <w:rsid w:val="00876285"/>
    <w:rsid w:val="0088662A"/>
    <w:rsid w:val="008870D5"/>
    <w:rsid w:val="00890C42"/>
    <w:rsid w:val="0089694D"/>
    <w:rsid w:val="00896C7D"/>
    <w:rsid w:val="00897D08"/>
    <w:rsid w:val="008A052E"/>
    <w:rsid w:val="008A4D59"/>
    <w:rsid w:val="008A5015"/>
    <w:rsid w:val="008A5EE9"/>
    <w:rsid w:val="008A73CF"/>
    <w:rsid w:val="008B2681"/>
    <w:rsid w:val="008B2CFA"/>
    <w:rsid w:val="008B2DDB"/>
    <w:rsid w:val="008B5057"/>
    <w:rsid w:val="008C0A91"/>
    <w:rsid w:val="008C1625"/>
    <w:rsid w:val="008C43DE"/>
    <w:rsid w:val="008C5502"/>
    <w:rsid w:val="008C7324"/>
    <w:rsid w:val="008D00CF"/>
    <w:rsid w:val="008D10C9"/>
    <w:rsid w:val="008E171A"/>
    <w:rsid w:val="008E1CAB"/>
    <w:rsid w:val="008E249A"/>
    <w:rsid w:val="008F19D2"/>
    <w:rsid w:val="008F2B48"/>
    <w:rsid w:val="008F4FB7"/>
    <w:rsid w:val="008F5BFC"/>
    <w:rsid w:val="008F6C2D"/>
    <w:rsid w:val="008F6EB4"/>
    <w:rsid w:val="008F794B"/>
    <w:rsid w:val="008F7C37"/>
    <w:rsid w:val="00900D6E"/>
    <w:rsid w:val="00905573"/>
    <w:rsid w:val="009077C4"/>
    <w:rsid w:val="00910B6E"/>
    <w:rsid w:val="00912240"/>
    <w:rsid w:val="00914A69"/>
    <w:rsid w:val="00915A17"/>
    <w:rsid w:val="009205FA"/>
    <w:rsid w:val="00924ABB"/>
    <w:rsid w:val="00925125"/>
    <w:rsid w:val="0092563F"/>
    <w:rsid w:val="00931142"/>
    <w:rsid w:val="00931898"/>
    <w:rsid w:val="009327A7"/>
    <w:rsid w:val="009412B3"/>
    <w:rsid w:val="00941612"/>
    <w:rsid w:val="00943BC2"/>
    <w:rsid w:val="0095072B"/>
    <w:rsid w:val="00950A0E"/>
    <w:rsid w:val="00951143"/>
    <w:rsid w:val="00956E92"/>
    <w:rsid w:val="00957B78"/>
    <w:rsid w:val="009604DA"/>
    <w:rsid w:val="0096102F"/>
    <w:rsid w:val="00963A0F"/>
    <w:rsid w:val="00966C45"/>
    <w:rsid w:val="00967595"/>
    <w:rsid w:val="0097080B"/>
    <w:rsid w:val="00970FC2"/>
    <w:rsid w:val="009715A5"/>
    <w:rsid w:val="009752FA"/>
    <w:rsid w:val="00975739"/>
    <w:rsid w:val="009759FD"/>
    <w:rsid w:val="00977E94"/>
    <w:rsid w:val="009861E0"/>
    <w:rsid w:val="0098699B"/>
    <w:rsid w:val="00992A6D"/>
    <w:rsid w:val="009942F5"/>
    <w:rsid w:val="00994319"/>
    <w:rsid w:val="00997FA1"/>
    <w:rsid w:val="009A1026"/>
    <w:rsid w:val="009A451F"/>
    <w:rsid w:val="009A5755"/>
    <w:rsid w:val="009A7250"/>
    <w:rsid w:val="009B40AC"/>
    <w:rsid w:val="009B6B4F"/>
    <w:rsid w:val="009C0050"/>
    <w:rsid w:val="009C00D0"/>
    <w:rsid w:val="009C1518"/>
    <w:rsid w:val="009C3274"/>
    <w:rsid w:val="009C3508"/>
    <w:rsid w:val="009C4E4C"/>
    <w:rsid w:val="009C6121"/>
    <w:rsid w:val="009C6203"/>
    <w:rsid w:val="009C6951"/>
    <w:rsid w:val="009C7BD2"/>
    <w:rsid w:val="009D1B21"/>
    <w:rsid w:val="009D21B9"/>
    <w:rsid w:val="009D6922"/>
    <w:rsid w:val="009E16AE"/>
    <w:rsid w:val="009E1BF5"/>
    <w:rsid w:val="009E589D"/>
    <w:rsid w:val="009E5DE3"/>
    <w:rsid w:val="009F0979"/>
    <w:rsid w:val="009F09C0"/>
    <w:rsid w:val="009F11AB"/>
    <w:rsid w:val="009F12CC"/>
    <w:rsid w:val="009F1892"/>
    <w:rsid w:val="009F4568"/>
    <w:rsid w:val="009F512F"/>
    <w:rsid w:val="00A0633E"/>
    <w:rsid w:val="00A0778C"/>
    <w:rsid w:val="00A1197B"/>
    <w:rsid w:val="00A13BBF"/>
    <w:rsid w:val="00A15549"/>
    <w:rsid w:val="00A23B86"/>
    <w:rsid w:val="00A25951"/>
    <w:rsid w:val="00A306EA"/>
    <w:rsid w:val="00A31A79"/>
    <w:rsid w:val="00A31F89"/>
    <w:rsid w:val="00A3226B"/>
    <w:rsid w:val="00A33847"/>
    <w:rsid w:val="00A36F4F"/>
    <w:rsid w:val="00A37E49"/>
    <w:rsid w:val="00A411F4"/>
    <w:rsid w:val="00A418BD"/>
    <w:rsid w:val="00A43F3D"/>
    <w:rsid w:val="00A442AB"/>
    <w:rsid w:val="00A47754"/>
    <w:rsid w:val="00A54853"/>
    <w:rsid w:val="00A54DFB"/>
    <w:rsid w:val="00A55607"/>
    <w:rsid w:val="00A55B32"/>
    <w:rsid w:val="00A60193"/>
    <w:rsid w:val="00A61A15"/>
    <w:rsid w:val="00A63389"/>
    <w:rsid w:val="00A66D03"/>
    <w:rsid w:val="00A67359"/>
    <w:rsid w:val="00A70F25"/>
    <w:rsid w:val="00A809F9"/>
    <w:rsid w:val="00A81B19"/>
    <w:rsid w:val="00A81B5E"/>
    <w:rsid w:val="00A82BBB"/>
    <w:rsid w:val="00A82F68"/>
    <w:rsid w:val="00A8410F"/>
    <w:rsid w:val="00A848DB"/>
    <w:rsid w:val="00A95083"/>
    <w:rsid w:val="00A95418"/>
    <w:rsid w:val="00A96B51"/>
    <w:rsid w:val="00AA00C4"/>
    <w:rsid w:val="00AA0BF4"/>
    <w:rsid w:val="00AA1EAA"/>
    <w:rsid w:val="00AA5E98"/>
    <w:rsid w:val="00AA639D"/>
    <w:rsid w:val="00AA64F2"/>
    <w:rsid w:val="00AB0FC5"/>
    <w:rsid w:val="00AB10AE"/>
    <w:rsid w:val="00AB55CA"/>
    <w:rsid w:val="00AC022D"/>
    <w:rsid w:val="00AC0A48"/>
    <w:rsid w:val="00AC0ECB"/>
    <w:rsid w:val="00AC1CD1"/>
    <w:rsid w:val="00AC2BB6"/>
    <w:rsid w:val="00AC3938"/>
    <w:rsid w:val="00AC4003"/>
    <w:rsid w:val="00AD044D"/>
    <w:rsid w:val="00AD1EB2"/>
    <w:rsid w:val="00AD4CB4"/>
    <w:rsid w:val="00AD5D8C"/>
    <w:rsid w:val="00AE4B37"/>
    <w:rsid w:val="00AE52E1"/>
    <w:rsid w:val="00AE6046"/>
    <w:rsid w:val="00AE7077"/>
    <w:rsid w:val="00AE77E2"/>
    <w:rsid w:val="00AE7989"/>
    <w:rsid w:val="00AF1BDC"/>
    <w:rsid w:val="00AF271E"/>
    <w:rsid w:val="00AF47D6"/>
    <w:rsid w:val="00AF4843"/>
    <w:rsid w:val="00B00E87"/>
    <w:rsid w:val="00B0559F"/>
    <w:rsid w:val="00B058E6"/>
    <w:rsid w:val="00B108C8"/>
    <w:rsid w:val="00B115A1"/>
    <w:rsid w:val="00B20F7E"/>
    <w:rsid w:val="00B21423"/>
    <w:rsid w:val="00B227D4"/>
    <w:rsid w:val="00B22DD4"/>
    <w:rsid w:val="00B250FE"/>
    <w:rsid w:val="00B26026"/>
    <w:rsid w:val="00B3302B"/>
    <w:rsid w:val="00B34F93"/>
    <w:rsid w:val="00B352C5"/>
    <w:rsid w:val="00B36768"/>
    <w:rsid w:val="00B409BB"/>
    <w:rsid w:val="00B40AF6"/>
    <w:rsid w:val="00B4364F"/>
    <w:rsid w:val="00B467AC"/>
    <w:rsid w:val="00B47BDF"/>
    <w:rsid w:val="00B527E2"/>
    <w:rsid w:val="00B54208"/>
    <w:rsid w:val="00B54BA1"/>
    <w:rsid w:val="00B55D9C"/>
    <w:rsid w:val="00B60F80"/>
    <w:rsid w:val="00B619BF"/>
    <w:rsid w:val="00B61B16"/>
    <w:rsid w:val="00B6433D"/>
    <w:rsid w:val="00B664B3"/>
    <w:rsid w:val="00B71149"/>
    <w:rsid w:val="00B73F73"/>
    <w:rsid w:val="00B802F5"/>
    <w:rsid w:val="00B80B0D"/>
    <w:rsid w:val="00B857DA"/>
    <w:rsid w:val="00B907A6"/>
    <w:rsid w:val="00B936A9"/>
    <w:rsid w:val="00B966E1"/>
    <w:rsid w:val="00B9765F"/>
    <w:rsid w:val="00BA0306"/>
    <w:rsid w:val="00BA0D90"/>
    <w:rsid w:val="00BA1416"/>
    <w:rsid w:val="00BA2053"/>
    <w:rsid w:val="00BA2966"/>
    <w:rsid w:val="00BA5AE2"/>
    <w:rsid w:val="00BB2A2A"/>
    <w:rsid w:val="00BB6B55"/>
    <w:rsid w:val="00BB799C"/>
    <w:rsid w:val="00BC2788"/>
    <w:rsid w:val="00BC4E15"/>
    <w:rsid w:val="00BC5460"/>
    <w:rsid w:val="00BC6F63"/>
    <w:rsid w:val="00BD363A"/>
    <w:rsid w:val="00BD64AB"/>
    <w:rsid w:val="00BD7179"/>
    <w:rsid w:val="00BD7523"/>
    <w:rsid w:val="00BE0DAC"/>
    <w:rsid w:val="00BE1ABB"/>
    <w:rsid w:val="00BE3298"/>
    <w:rsid w:val="00BE403D"/>
    <w:rsid w:val="00BE4D90"/>
    <w:rsid w:val="00BE7BB0"/>
    <w:rsid w:val="00BF4BCC"/>
    <w:rsid w:val="00BF6FED"/>
    <w:rsid w:val="00C027E5"/>
    <w:rsid w:val="00C052F7"/>
    <w:rsid w:val="00C130FC"/>
    <w:rsid w:val="00C13876"/>
    <w:rsid w:val="00C13C78"/>
    <w:rsid w:val="00C16F18"/>
    <w:rsid w:val="00C172B8"/>
    <w:rsid w:val="00C30EE5"/>
    <w:rsid w:val="00C31283"/>
    <w:rsid w:val="00C312AD"/>
    <w:rsid w:val="00C3282E"/>
    <w:rsid w:val="00C32DC1"/>
    <w:rsid w:val="00C33630"/>
    <w:rsid w:val="00C34F86"/>
    <w:rsid w:val="00C35524"/>
    <w:rsid w:val="00C35DC3"/>
    <w:rsid w:val="00C35E93"/>
    <w:rsid w:val="00C373C8"/>
    <w:rsid w:val="00C37B37"/>
    <w:rsid w:val="00C448D1"/>
    <w:rsid w:val="00C50B94"/>
    <w:rsid w:val="00C511B9"/>
    <w:rsid w:val="00C512C5"/>
    <w:rsid w:val="00C61B07"/>
    <w:rsid w:val="00C65664"/>
    <w:rsid w:val="00C66B21"/>
    <w:rsid w:val="00C67907"/>
    <w:rsid w:val="00C72DF7"/>
    <w:rsid w:val="00C74C1F"/>
    <w:rsid w:val="00C75004"/>
    <w:rsid w:val="00C77462"/>
    <w:rsid w:val="00C805B9"/>
    <w:rsid w:val="00C81B0C"/>
    <w:rsid w:val="00C8395C"/>
    <w:rsid w:val="00C87F6A"/>
    <w:rsid w:val="00C90B63"/>
    <w:rsid w:val="00C920E5"/>
    <w:rsid w:val="00C93237"/>
    <w:rsid w:val="00C95675"/>
    <w:rsid w:val="00C97198"/>
    <w:rsid w:val="00C97276"/>
    <w:rsid w:val="00CA3CBB"/>
    <w:rsid w:val="00CA7CB2"/>
    <w:rsid w:val="00CB095B"/>
    <w:rsid w:val="00CB1399"/>
    <w:rsid w:val="00CB272B"/>
    <w:rsid w:val="00CC16F3"/>
    <w:rsid w:val="00CC3154"/>
    <w:rsid w:val="00CD3004"/>
    <w:rsid w:val="00CD421A"/>
    <w:rsid w:val="00CD58A0"/>
    <w:rsid w:val="00CD59C4"/>
    <w:rsid w:val="00CD6367"/>
    <w:rsid w:val="00CE2A43"/>
    <w:rsid w:val="00CE664C"/>
    <w:rsid w:val="00CF1995"/>
    <w:rsid w:val="00CF246C"/>
    <w:rsid w:val="00CF3572"/>
    <w:rsid w:val="00CF57D2"/>
    <w:rsid w:val="00D00BA4"/>
    <w:rsid w:val="00D03363"/>
    <w:rsid w:val="00D043A6"/>
    <w:rsid w:val="00D04EE1"/>
    <w:rsid w:val="00D061D5"/>
    <w:rsid w:val="00D143DC"/>
    <w:rsid w:val="00D15A46"/>
    <w:rsid w:val="00D174C7"/>
    <w:rsid w:val="00D17884"/>
    <w:rsid w:val="00D20757"/>
    <w:rsid w:val="00D21794"/>
    <w:rsid w:val="00D218D4"/>
    <w:rsid w:val="00D2449C"/>
    <w:rsid w:val="00D24C0D"/>
    <w:rsid w:val="00D263A7"/>
    <w:rsid w:val="00D268C3"/>
    <w:rsid w:val="00D272A6"/>
    <w:rsid w:val="00D32B4C"/>
    <w:rsid w:val="00D3737C"/>
    <w:rsid w:val="00D42ECA"/>
    <w:rsid w:val="00D440DE"/>
    <w:rsid w:val="00D465C5"/>
    <w:rsid w:val="00D50EF2"/>
    <w:rsid w:val="00D51CF6"/>
    <w:rsid w:val="00D54CF3"/>
    <w:rsid w:val="00D552DF"/>
    <w:rsid w:val="00D55C17"/>
    <w:rsid w:val="00D56129"/>
    <w:rsid w:val="00D57375"/>
    <w:rsid w:val="00D60511"/>
    <w:rsid w:val="00D62C0B"/>
    <w:rsid w:val="00D635C8"/>
    <w:rsid w:val="00D64567"/>
    <w:rsid w:val="00D76B9D"/>
    <w:rsid w:val="00D76BE4"/>
    <w:rsid w:val="00D76CD0"/>
    <w:rsid w:val="00D7795B"/>
    <w:rsid w:val="00D81793"/>
    <w:rsid w:val="00D827A3"/>
    <w:rsid w:val="00D829D0"/>
    <w:rsid w:val="00D83B6E"/>
    <w:rsid w:val="00D9189E"/>
    <w:rsid w:val="00D918A4"/>
    <w:rsid w:val="00D94ACC"/>
    <w:rsid w:val="00D95E49"/>
    <w:rsid w:val="00DA15B6"/>
    <w:rsid w:val="00DA3C26"/>
    <w:rsid w:val="00DA5BAE"/>
    <w:rsid w:val="00DB26A0"/>
    <w:rsid w:val="00DB2A60"/>
    <w:rsid w:val="00DB2EC7"/>
    <w:rsid w:val="00DB5EB9"/>
    <w:rsid w:val="00DC0029"/>
    <w:rsid w:val="00DC07AC"/>
    <w:rsid w:val="00DC1CC3"/>
    <w:rsid w:val="00DC1DE8"/>
    <w:rsid w:val="00DC29C5"/>
    <w:rsid w:val="00DC3C1B"/>
    <w:rsid w:val="00DC6BB0"/>
    <w:rsid w:val="00DC7BAB"/>
    <w:rsid w:val="00DD1489"/>
    <w:rsid w:val="00DD7021"/>
    <w:rsid w:val="00DD7F84"/>
    <w:rsid w:val="00DE1C9C"/>
    <w:rsid w:val="00DE2082"/>
    <w:rsid w:val="00DE3E2C"/>
    <w:rsid w:val="00DE6B1B"/>
    <w:rsid w:val="00DE742D"/>
    <w:rsid w:val="00DE7B61"/>
    <w:rsid w:val="00DF0C39"/>
    <w:rsid w:val="00DF237F"/>
    <w:rsid w:val="00DF24B3"/>
    <w:rsid w:val="00DF4F97"/>
    <w:rsid w:val="00DF68DD"/>
    <w:rsid w:val="00E006DC"/>
    <w:rsid w:val="00E02EC5"/>
    <w:rsid w:val="00E03B4C"/>
    <w:rsid w:val="00E04403"/>
    <w:rsid w:val="00E048EA"/>
    <w:rsid w:val="00E07945"/>
    <w:rsid w:val="00E229CE"/>
    <w:rsid w:val="00E22A19"/>
    <w:rsid w:val="00E26AA9"/>
    <w:rsid w:val="00E26F60"/>
    <w:rsid w:val="00E279C4"/>
    <w:rsid w:val="00E31657"/>
    <w:rsid w:val="00E34C1A"/>
    <w:rsid w:val="00E34EDC"/>
    <w:rsid w:val="00E4042E"/>
    <w:rsid w:val="00E40539"/>
    <w:rsid w:val="00E40E3D"/>
    <w:rsid w:val="00E41CF7"/>
    <w:rsid w:val="00E41D5E"/>
    <w:rsid w:val="00E43284"/>
    <w:rsid w:val="00E52D22"/>
    <w:rsid w:val="00E537F6"/>
    <w:rsid w:val="00E54B43"/>
    <w:rsid w:val="00E6023B"/>
    <w:rsid w:val="00E618BE"/>
    <w:rsid w:val="00E62A89"/>
    <w:rsid w:val="00E62C7F"/>
    <w:rsid w:val="00E644C2"/>
    <w:rsid w:val="00E64C05"/>
    <w:rsid w:val="00E66C97"/>
    <w:rsid w:val="00E704BD"/>
    <w:rsid w:val="00E73B7E"/>
    <w:rsid w:val="00E75F83"/>
    <w:rsid w:val="00E813D4"/>
    <w:rsid w:val="00E854EC"/>
    <w:rsid w:val="00E91F0F"/>
    <w:rsid w:val="00E930C0"/>
    <w:rsid w:val="00E9517E"/>
    <w:rsid w:val="00E9561A"/>
    <w:rsid w:val="00E956C6"/>
    <w:rsid w:val="00EA37A2"/>
    <w:rsid w:val="00EA4533"/>
    <w:rsid w:val="00EA5712"/>
    <w:rsid w:val="00EB053F"/>
    <w:rsid w:val="00EB208C"/>
    <w:rsid w:val="00EB704C"/>
    <w:rsid w:val="00EB768E"/>
    <w:rsid w:val="00EB7C06"/>
    <w:rsid w:val="00EC1CF0"/>
    <w:rsid w:val="00EC32E9"/>
    <w:rsid w:val="00EC392A"/>
    <w:rsid w:val="00EC429F"/>
    <w:rsid w:val="00EC4607"/>
    <w:rsid w:val="00EC4762"/>
    <w:rsid w:val="00ED23F6"/>
    <w:rsid w:val="00ED34AD"/>
    <w:rsid w:val="00ED4186"/>
    <w:rsid w:val="00ED704A"/>
    <w:rsid w:val="00EE105A"/>
    <w:rsid w:val="00EE18B5"/>
    <w:rsid w:val="00EE241E"/>
    <w:rsid w:val="00EE7C01"/>
    <w:rsid w:val="00EF3F27"/>
    <w:rsid w:val="00EF411F"/>
    <w:rsid w:val="00EF432A"/>
    <w:rsid w:val="00EF49DD"/>
    <w:rsid w:val="00F01DAD"/>
    <w:rsid w:val="00F02049"/>
    <w:rsid w:val="00F04254"/>
    <w:rsid w:val="00F070FF"/>
    <w:rsid w:val="00F07D9E"/>
    <w:rsid w:val="00F07DDA"/>
    <w:rsid w:val="00F10428"/>
    <w:rsid w:val="00F10FC5"/>
    <w:rsid w:val="00F16250"/>
    <w:rsid w:val="00F20B04"/>
    <w:rsid w:val="00F21E4A"/>
    <w:rsid w:val="00F23895"/>
    <w:rsid w:val="00F25499"/>
    <w:rsid w:val="00F264F8"/>
    <w:rsid w:val="00F275D5"/>
    <w:rsid w:val="00F27B90"/>
    <w:rsid w:val="00F307FF"/>
    <w:rsid w:val="00F33B60"/>
    <w:rsid w:val="00F34668"/>
    <w:rsid w:val="00F37274"/>
    <w:rsid w:val="00F426A5"/>
    <w:rsid w:val="00F46464"/>
    <w:rsid w:val="00F51A94"/>
    <w:rsid w:val="00F52097"/>
    <w:rsid w:val="00F549C1"/>
    <w:rsid w:val="00F54A0F"/>
    <w:rsid w:val="00F54F4E"/>
    <w:rsid w:val="00F60169"/>
    <w:rsid w:val="00F637AB"/>
    <w:rsid w:val="00F66774"/>
    <w:rsid w:val="00F67072"/>
    <w:rsid w:val="00F7065F"/>
    <w:rsid w:val="00F70708"/>
    <w:rsid w:val="00F70F07"/>
    <w:rsid w:val="00F73D16"/>
    <w:rsid w:val="00F769EC"/>
    <w:rsid w:val="00F80AF2"/>
    <w:rsid w:val="00F82F58"/>
    <w:rsid w:val="00F837C3"/>
    <w:rsid w:val="00F85165"/>
    <w:rsid w:val="00F85EC5"/>
    <w:rsid w:val="00F96259"/>
    <w:rsid w:val="00F97B70"/>
    <w:rsid w:val="00FA1465"/>
    <w:rsid w:val="00FA5510"/>
    <w:rsid w:val="00FA560C"/>
    <w:rsid w:val="00FB0DB9"/>
    <w:rsid w:val="00FB3B88"/>
    <w:rsid w:val="00FB52C0"/>
    <w:rsid w:val="00FB5D5A"/>
    <w:rsid w:val="00FB6871"/>
    <w:rsid w:val="00FB6BC3"/>
    <w:rsid w:val="00FC19DD"/>
    <w:rsid w:val="00FC47A6"/>
    <w:rsid w:val="00FC50C5"/>
    <w:rsid w:val="00FC5FB1"/>
    <w:rsid w:val="00FC7736"/>
    <w:rsid w:val="00FD4490"/>
    <w:rsid w:val="00FD6A78"/>
    <w:rsid w:val="00FD791D"/>
    <w:rsid w:val="00FD7B37"/>
    <w:rsid w:val="00FD7FA6"/>
    <w:rsid w:val="00FE0712"/>
    <w:rsid w:val="00FE3091"/>
    <w:rsid w:val="00FE3540"/>
    <w:rsid w:val="00FE64B1"/>
    <w:rsid w:val="00FE69FC"/>
    <w:rsid w:val="00FE6D65"/>
    <w:rsid w:val="00FE7EB1"/>
    <w:rsid w:val="00FF1CDE"/>
    <w:rsid w:val="00FF3151"/>
    <w:rsid w:val="00FF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6018"/>
    <o:shapelayout v:ext="edit">
      <o:idmap v:ext="edit" data="1"/>
    </o:shapelayout>
  </w:shapeDefaults>
  <w:decimalSymbol w:val="."/>
  <w:listSeparator w:val=","/>
  <w14:docId w14:val="156089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B857DA"/>
    <w:pPr>
      <w:widowControl w:val="0"/>
      <w:adjustRightInd w:val="0"/>
      <w:ind w:left="284" w:hanging="284"/>
      <w:jc w:val="both"/>
    </w:pPr>
    <w:rPr>
      <w:kern w:val="2"/>
      <w:sz w:val="24"/>
      <w:szCs w:val="24"/>
    </w:rPr>
  </w:style>
  <w:style w:type="paragraph" w:styleId="11">
    <w:name w:val="heading 1"/>
    <w:aliases w:val="Head 1,Head 11,Head 12,Head 111,Head 13,Head 112,Head 14,Head 113,Head 15,Head 114,Head 16,Head 115,Head 17,Head 116,Head 18,Head 117,Head 19,Head 118,Head 121,Head 1111,Head 131,Head 1121,Head 141,Head 1131,Head 151,Head 1141,Head 161,H1,Heading 0"/>
    <w:basedOn w:val="a1"/>
    <w:next w:val="2"/>
    <w:autoRedefine/>
    <w:qFormat/>
    <w:rsid w:val="00831253"/>
    <w:pPr>
      <w:keepNext/>
      <w:keepLines/>
      <w:numPr>
        <w:numId w:val="6"/>
      </w:numPr>
      <w:jc w:val="left"/>
      <w:outlineLvl w:val="0"/>
    </w:pPr>
    <w:rPr>
      <w:b/>
      <w:bCs/>
      <w:kern w:val="44"/>
      <w:sz w:val="36"/>
      <w:szCs w:val="28"/>
    </w:rPr>
  </w:style>
  <w:style w:type="paragraph" w:styleId="2">
    <w:name w:val="heading 2"/>
    <w:aliases w:val="H2,sect 1.2,H21,sect 1.21,H22,sect 1.22,H211,sect 1.211,H23,sect 1.23,H212,sect 1.212,Heading 2 Hidden,Heading 2 CCBS,子系统,子系统1,子系统2,子系统3,子系统4,子系统11,子系统21,子系统31,子系统5,子系统12,子系统22,子系统32,子系统6,子系统13,子系统23,子系统33,子系统7,子系统14,子系统24,子系统34,子系统8,子系统15,子"/>
    <w:basedOn w:val="a1"/>
    <w:next w:val="a2"/>
    <w:link w:val="2Char"/>
    <w:autoRedefine/>
    <w:qFormat/>
    <w:rsid w:val="00831253"/>
    <w:pPr>
      <w:keepNext/>
      <w:keepLines/>
      <w:numPr>
        <w:ilvl w:val="1"/>
        <w:numId w:val="6"/>
      </w:numPr>
      <w:outlineLvl w:val="1"/>
    </w:pPr>
    <w:rPr>
      <w:rFonts w:eastAsia="黑体"/>
      <w:b/>
      <w:bCs/>
      <w:sz w:val="28"/>
      <w:szCs w:val="30"/>
    </w:rPr>
  </w:style>
  <w:style w:type="paragraph" w:styleId="3">
    <w:name w:val="heading 3"/>
    <w:aliases w:val="H3,sect1.2.3,sect1.2.31,sect1.2.32,sect1.2.311,sect1.2.33,sect1.2.312,Heading 3 - old,Level 3 Head,h3,level_3,PIM 3,Bold Head,bh"/>
    <w:basedOn w:val="a1"/>
    <w:autoRedefine/>
    <w:qFormat/>
    <w:rsid w:val="00D829D0"/>
    <w:pPr>
      <w:keepNext/>
      <w:keepLines/>
      <w:numPr>
        <w:ilvl w:val="2"/>
        <w:numId w:val="6"/>
      </w:numPr>
      <w:outlineLvl w:val="2"/>
    </w:pPr>
    <w:rPr>
      <w:b/>
      <w:bCs/>
      <w:sz w:val="28"/>
      <w:szCs w:val="28"/>
    </w:rPr>
  </w:style>
  <w:style w:type="paragraph" w:styleId="4">
    <w:name w:val="heading 4"/>
    <w:aliases w:val="sect 1.2.3.4,Ref Heading 1,rh1,sect 1.2.3.41,Ref Heading 11,rh11,sect 1.2.3.42,Ref Heading 12,rh12,sect 1.2.3.411,Ref Heading 111,rh111,sect 1.2.3.43,Ref Heading 13,rh13,sect 1.2.3.412,Ref Heading 112,rh112"/>
    <w:basedOn w:val="a1"/>
    <w:link w:val="4Char"/>
    <w:autoRedefine/>
    <w:qFormat/>
    <w:rsid w:val="009F09C0"/>
    <w:pPr>
      <w:keepNext/>
      <w:keepLines/>
      <w:ind w:left="0" w:firstLine="0"/>
      <w:outlineLvl w:val="3"/>
    </w:pPr>
    <w:rPr>
      <w:b/>
      <w:bCs/>
    </w:rPr>
  </w:style>
  <w:style w:type="paragraph" w:styleId="5">
    <w:name w:val="heading 5"/>
    <w:basedOn w:val="a1"/>
    <w:autoRedefine/>
    <w:qFormat/>
    <w:rsid w:val="00B857DA"/>
    <w:pPr>
      <w:keepNext/>
      <w:keepLines/>
      <w:ind w:left="0" w:firstLine="0"/>
      <w:outlineLvl w:val="4"/>
    </w:pPr>
    <w:rPr>
      <w:bCs/>
      <w:szCs w:val="28"/>
    </w:rPr>
  </w:style>
  <w:style w:type="paragraph" w:styleId="6">
    <w:name w:val="heading 6"/>
    <w:basedOn w:val="a1"/>
    <w:autoRedefine/>
    <w:qFormat/>
    <w:rsid w:val="00B857DA"/>
    <w:pPr>
      <w:keepNext/>
      <w:keepLines/>
      <w:ind w:left="0" w:firstLine="0"/>
      <w:outlineLvl w:val="5"/>
    </w:pPr>
    <w:rPr>
      <w:bCs/>
    </w:rPr>
  </w:style>
  <w:style w:type="paragraph" w:styleId="7">
    <w:name w:val="heading 7"/>
    <w:basedOn w:val="a1"/>
    <w:next w:val="a1"/>
    <w:qFormat/>
    <w:rsid w:val="00B857DA"/>
    <w:pPr>
      <w:keepNext/>
      <w:keepLines/>
      <w:spacing w:before="240" w:after="64" w:line="320" w:lineRule="auto"/>
      <w:ind w:left="0" w:firstLine="0"/>
      <w:outlineLvl w:val="6"/>
    </w:pPr>
    <w:rPr>
      <w:b/>
      <w:bCs/>
    </w:rPr>
  </w:style>
  <w:style w:type="paragraph" w:styleId="8">
    <w:name w:val="heading 8"/>
    <w:basedOn w:val="a1"/>
    <w:next w:val="a1"/>
    <w:qFormat/>
    <w:rsid w:val="00B857DA"/>
    <w:pPr>
      <w:keepNext/>
      <w:keepLines/>
      <w:spacing w:before="240" w:after="64" w:line="320" w:lineRule="auto"/>
      <w:ind w:left="0" w:firstLine="0"/>
      <w:outlineLvl w:val="7"/>
    </w:pPr>
    <w:rPr>
      <w:rFonts w:eastAsia="黑体"/>
    </w:rPr>
  </w:style>
  <w:style w:type="paragraph" w:styleId="9">
    <w:name w:val="heading 9"/>
    <w:basedOn w:val="a1"/>
    <w:next w:val="a1"/>
    <w:qFormat/>
    <w:rsid w:val="00B857DA"/>
    <w:pPr>
      <w:keepNext/>
      <w:keepLines/>
      <w:spacing w:before="240" w:after="64" w:line="320" w:lineRule="auto"/>
      <w:ind w:left="0" w:firstLine="0"/>
      <w:outlineLvl w:val="8"/>
    </w:pPr>
    <w:rPr>
      <w:rFonts w:eastAsia="黑体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rsid w:val="00B857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1"/>
    <w:rsid w:val="00B857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3"/>
    <w:rsid w:val="00B857DA"/>
  </w:style>
  <w:style w:type="paragraph" w:customStyle="1" w:styleId="a9">
    <w:name w:val="标准正文"/>
    <w:basedOn w:val="a1"/>
    <w:autoRedefine/>
    <w:rsid w:val="00AC3938"/>
    <w:pPr>
      <w:ind w:firstLine="480"/>
    </w:pPr>
  </w:style>
  <w:style w:type="character" w:styleId="aa">
    <w:name w:val="Hyperlink"/>
    <w:uiPriority w:val="99"/>
    <w:rsid w:val="00B857DA"/>
    <w:rPr>
      <w:color w:val="0000FF"/>
      <w:u w:val="single"/>
    </w:rPr>
  </w:style>
  <w:style w:type="paragraph" w:styleId="12">
    <w:name w:val="toc 1"/>
    <w:basedOn w:val="a1"/>
    <w:next w:val="a1"/>
    <w:autoRedefine/>
    <w:uiPriority w:val="39"/>
    <w:rsid w:val="00B857DA"/>
  </w:style>
  <w:style w:type="paragraph" w:styleId="22">
    <w:name w:val="toc 2"/>
    <w:basedOn w:val="a1"/>
    <w:next w:val="a1"/>
    <w:autoRedefine/>
    <w:uiPriority w:val="39"/>
    <w:rsid w:val="00B857DA"/>
    <w:pPr>
      <w:ind w:leftChars="200" w:left="420"/>
    </w:pPr>
  </w:style>
  <w:style w:type="paragraph" w:styleId="30">
    <w:name w:val="toc 3"/>
    <w:basedOn w:val="a1"/>
    <w:next w:val="a1"/>
    <w:autoRedefine/>
    <w:uiPriority w:val="39"/>
    <w:rsid w:val="00B857DA"/>
    <w:pPr>
      <w:ind w:leftChars="400" w:left="840"/>
    </w:pPr>
  </w:style>
  <w:style w:type="paragraph" w:customStyle="1" w:styleId="a0">
    <w:name w:val="符号列表"/>
    <w:basedOn w:val="a1"/>
    <w:autoRedefine/>
    <w:rsid w:val="00B857DA"/>
    <w:pPr>
      <w:numPr>
        <w:numId w:val="1"/>
      </w:numPr>
      <w:ind w:left="766" w:hanging="284"/>
    </w:pPr>
  </w:style>
  <w:style w:type="paragraph" w:styleId="ab">
    <w:name w:val="Balloon Text"/>
    <w:basedOn w:val="a1"/>
    <w:semiHidden/>
    <w:rsid w:val="00B857DA"/>
    <w:rPr>
      <w:sz w:val="18"/>
      <w:szCs w:val="18"/>
    </w:rPr>
  </w:style>
  <w:style w:type="paragraph" w:customStyle="1" w:styleId="a">
    <w:name w:val="数字列表"/>
    <w:basedOn w:val="ac"/>
    <w:autoRedefine/>
    <w:rsid w:val="00B857DA"/>
    <w:pPr>
      <w:numPr>
        <w:numId w:val="2"/>
      </w:numPr>
      <w:spacing w:after="0"/>
    </w:pPr>
  </w:style>
  <w:style w:type="paragraph" w:styleId="ac">
    <w:name w:val="Body Text"/>
    <w:basedOn w:val="a1"/>
    <w:rsid w:val="00B857DA"/>
    <w:pPr>
      <w:spacing w:after="120"/>
    </w:pPr>
  </w:style>
  <w:style w:type="paragraph" w:styleId="ad">
    <w:name w:val="Document Map"/>
    <w:basedOn w:val="a1"/>
    <w:link w:val="Char"/>
    <w:uiPriority w:val="99"/>
    <w:semiHidden/>
    <w:unhideWhenUsed/>
    <w:rsid w:val="00FD7FA6"/>
    <w:rPr>
      <w:rFonts w:ascii="宋体"/>
      <w:sz w:val="18"/>
      <w:szCs w:val="18"/>
    </w:rPr>
  </w:style>
  <w:style w:type="character" w:customStyle="1" w:styleId="Char">
    <w:name w:val="文档结构图 Char"/>
    <w:link w:val="ad"/>
    <w:uiPriority w:val="99"/>
    <w:semiHidden/>
    <w:rsid w:val="00FD7FA6"/>
    <w:rPr>
      <w:rFonts w:ascii="宋体"/>
      <w:kern w:val="2"/>
      <w:sz w:val="18"/>
      <w:szCs w:val="18"/>
    </w:rPr>
  </w:style>
  <w:style w:type="paragraph" w:styleId="ae">
    <w:name w:val="List Paragraph"/>
    <w:basedOn w:val="a1"/>
    <w:uiPriority w:val="34"/>
    <w:qFormat/>
    <w:rsid w:val="00440673"/>
    <w:pPr>
      <w:ind w:firstLineChars="200" w:firstLine="420"/>
    </w:pPr>
  </w:style>
  <w:style w:type="paragraph" w:customStyle="1" w:styleId="tableentry">
    <w:name w:val="tableentry"/>
    <w:basedOn w:val="a1"/>
    <w:rsid w:val="00A67359"/>
    <w:pPr>
      <w:keepNext/>
      <w:adjustRightInd/>
      <w:snapToGrid w:val="0"/>
      <w:spacing w:beforeLines="25" w:afterLines="25"/>
      <w:jc w:val="left"/>
    </w:pPr>
    <w:rPr>
      <w:sz w:val="21"/>
    </w:rPr>
  </w:style>
  <w:style w:type="paragraph" w:customStyle="1" w:styleId="code">
    <w:name w:val="code"/>
    <w:basedOn w:val="a1"/>
    <w:rsid w:val="00A67359"/>
    <w:pPr>
      <w:adjustRightInd/>
      <w:snapToGrid w:val="0"/>
      <w:ind w:leftChars="100" w:left="210"/>
      <w:jc w:val="left"/>
    </w:pPr>
    <w:rPr>
      <w:rFonts w:ascii="Courier New" w:hAnsi="Courier New"/>
      <w:sz w:val="21"/>
    </w:rPr>
  </w:style>
  <w:style w:type="paragraph" w:styleId="a2">
    <w:name w:val="Normal Indent"/>
    <w:aliases w:val="表正文,正文非缩进,标题4,特点,ALT+Z,正文不缩进,段1,Indent 1,水上软件,正文（首行缩进两字） Char Char,Normal Indent（正文缩进）,特点 Char,四号,正文缩进陈木华,±íÕýÎÄ,ÕýÎÄ·ÇËõ½ø,正文双线,PI,缩进,正文（小标题）,ändrad,EHPT1,Body Text21, ändrad1,ändrad1,NICMAN Body Text,contents,特点标题,正文文字首行缩进,Justified,pp,t,sp"/>
    <w:basedOn w:val="a1"/>
    <w:rsid w:val="00CF57D2"/>
    <w:pPr>
      <w:adjustRightInd/>
      <w:ind w:firstLine="420"/>
    </w:pPr>
    <w:rPr>
      <w:sz w:val="21"/>
      <w:szCs w:val="20"/>
    </w:rPr>
  </w:style>
  <w:style w:type="character" w:customStyle="1" w:styleId="2Char">
    <w:name w:val="标题 2 Char"/>
    <w:aliases w:val="H2 Char,sect 1.2 Char,H21 Char,sect 1.21 Char,H22 Char,sect 1.22 Char,H211 Char,sect 1.211 Char,H23 Char,sect 1.23 Char,H212 Char,sect 1.212 Char,Heading 2 Hidden Char,Heading 2 CCBS Char,子系统 Char,子系统1 Char,子系统2 Char,子系统3 Char,子系统4 Char,子 Char"/>
    <w:link w:val="2"/>
    <w:rsid w:val="00831253"/>
    <w:rPr>
      <w:rFonts w:eastAsia="黑体"/>
      <w:b/>
      <w:bCs/>
      <w:kern w:val="2"/>
      <w:sz w:val="28"/>
      <w:szCs w:val="30"/>
    </w:rPr>
  </w:style>
  <w:style w:type="paragraph" w:styleId="af">
    <w:name w:val="Date"/>
    <w:basedOn w:val="a1"/>
    <w:next w:val="a1"/>
    <w:link w:val="Char0"/>
    <w:uiPriority w:val="99"/>
    <w:semiHidden/>
    <w:unhideWhenUsed/>
    <w:rsid w:val="00F275D5"/>
    <w:pPr>
      <w:ind w:leftChars="2500" w:left="100"/>
    </w:pPr>
  </w:style>
  <w:style w:type="character" w:customStyle="1" w:styleId="Char0">
    <w:name w:val="日期 Char"/>
    <w:link w:val="af"/>
    <w:uiPriority w:val="99"/>
    <w:semiHidden/>
    <w:rsid w:val="00F275D5"/>
    <w:rPr>
      <w:kern w:val="2"/>
      <w:sz w:val="24"/>
      <w:szCs w:val="24"/>
    </w:rPr>
  </w:style>
  <w:style w:type="character" w:styleId="af0">
    <w:name w:val="annotation reference"/>
    <w:uiPriority w:val="99"/>
    <w:semiHidden/>
    <w:unhideWhenUsed/>
    <w:rsid w:val="002D5F1E"/>
    <w:rPr>
      <w:sz w:val="21"/>
      <w:szCs w:val="21"/>
    </w:rPr>
  </w:style>
  <w:style w:type="paragraph" w:styleId="af1">
    <w:name w:val="annotation text"/>
    <w:basedOn w:val="a1"/>
    <w:link w:val="Char1"/>
    <w:uiPriority w:val="99"/>
    <w:semiHidden/>
    <w:unhideWhenUsed/>
    <w:rsid w:val="002D5F1E"/>
    <w:pPr>
      <w:jc w:val="left"/>
    </w:pPr>
  </w:style>
  <w:style w:type="character" w:customStyle="1" w:styleId="Char1">
    <w:name w:val="批注文字 Char"/>
    <w:link w:val="af1"/>
    <w:uiPriority w:val="99"/>
    <w:semiHidden/>
    <w:rsid w:val="002D5F1E"/>
    <w:rPr>
      <w:kern w:val="2"/>
      <w:sz w:val="24"/>
      <w:szCs w:val="24"/>
    </w:rPr>
  </w:style>
  <w:style w:type="paragraph" w:styleId="af2">
    <w:name w:val="annotation subject"/>
    <w:basedOn w:val="af1"/>
    <w:next w:val="af1"/>
    <w:link w:val="Char2"/>
    <w:uiPriority w:val="99"/>
    <w:semiHidden/>
    <w:unhideWhenUsed/>
    <w:rsid w:val="002D5F1E"/>
    <w:rPr>
      <w:b/>
      <w:bCs/>
    </w:rPr>
  </w:style>
  <w:style w:type="character" w:customStyle="1" w:styleId="Char2">
    <w:name w:val="批注主题 Char"/>
    <w:link w:val="af2"/>
    <w:uiPriority w:val="99"/>
    <w:semiHidden/>
    <w:rsid w:val="002D5F1E"/>
    <w:rPr>
      <w:b/>
      <w:bCs/>
      <w:kern w:val="2"/>
      <w:sz w:val="24"/>
      <w:szCs w:val="24"/>
    </w:rPr>
  </w:style>
  <w:style w:type="character" w:customStyle="1" w:styleId="4Char">
    <w:name w:val="标题 4 Char"/>
    <w:aliases w:val="sect 1.2.3.4 Char,Ref Heading 1 Char,rh1 Char,sect 1.2.3.41 Char,Ref Heading 11 Char,rh11 Char,sect 1.2.3.42 Char,Ref Heading 12 Char,rh12 Char,sect 1.2.3.411 Char,Ref Heading 111 Char,rh111 Char,sect 1.2.3.43 Char,Ref Heading 13 Char"/>
    <w:link w:val="4"/>
    <w:locked/>
    <w:rsid w:val="009F09C0"/>
    <w:rPr>
      <w:b/>
      <w:bCs/>
      <w:kern w:val="2"/>
      <w:sz w:val="24"/>
      <w:szCs w:val="24"/>
    </w:rPr>
  </w:style>
  <w:style w:type="paragraph" w:styleId="af3">
    <w:name w:val="Revision"/>
    <w:hidden/>
    <w:uiPriority w:val="99"/>
    <w:semiHidden/>
    <w:rsid w:val="009C3508"/>
    <w:pPr>
      <w:ind w:left="284" w:hanging="284"/>
    </w:pPr>
    <w:rPr>
      <w:kern w:val="2"/>
      <w:sz w:val="24"/>
      <w:szCs w:val="24"/>
    </w:rPr>
  </w:style>
  <w:style w:type="character" w:styleId="af4">
    <w:name w:val="Strong"/>
    <w:uiPriority w:val="22"/>
    <w:qFormat/>
    <w:rsid w:val="00DA15B6"/>
    <w:rPr>
      <w:b/>
      <w:bCs/>
    </w:rPr>
  </w:style>
  <w:style w:type="paragraph" w:customStyle="1" w:styleId="10">
    <w:name w:val="列表1"/>
    <w:basedOn w:val="a1"/>
    <w:link w:val="1Char"/>
    <w:qFormat/>
    <w:rsid w:val="00900D6E"/>
    <w:pPr>
      <w:numPr>
        <w:numId w:val="8"/>
      </w:numPr>
    </w:pPr>
  </w:style>
  <w:style w:type="table" w:styleId="af5">
    <w:name w:val="Table Grid"/>
    <w:basedOn w:val="a4"/>
    <w:uiPriority w:val="59"/>
    <w:rsid w:val="001C3C4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">
    <w:name w:val="样式1"/>
    <w:uiPriority w:val="99"/>
    <w:rsid w:val="008B5057"/>
    <w:pPr>
      <w:numPr>
        <w:numId w:val="3"/>
      </w:numPr>
    </w:pPr>
  </w:style>
  <w:style w:type="numbering" w:customStyle="1" w:styleId="20">
    <w:name w:val="样式2"/>
    <w:uiPriority w:val="99"/>
    <w:rsid w:val="00130FAE"/>
    <w:pPr>
      <w:numPr>
        <w:numId w:val="4"/>
      </w:numPr>
    </w:pPr>
  </w:style>
  <w:style w:type="paragraph" w:customStyle="1" w:styleId="21">
    <w:name w:val="列表2"/>
    <w:basedOn w:val="a1"/>
    <w:link w:val="2Char0"/>
    <w:qFormat/>
    <w:rsid w:val="0088662A"/>
    <w:pPr>
      <w:numPr>
        <w:numId w:val="5"/>
      </w:numPr>
    </w:pPr>
  </w:style>
  <w:style w:type="character" w:customStyle="1" w:styleId="1Char">
    <w:name w:val="列表1 Char"/>
    <w:basedOn w:val="a3"/>
    <w:link w:val="10"/>
    <w:rsid w:val="00900D6E"/>
    <w:rPr>
      <w:kern w:val="2"/>
      <w:sz w:val="24"/>
      <w:szCs w:val="24"/>
    </w:rPr>
  </w:style>
  <w:style w:type="paragraph" w:customStyle="1" w:styleId="085">
    <w:name w:val="样式 标准正文 + 首行缩进:  0.85 厘米"/>
    <w:basedOn w:val="a9"/>
    <w:autoRedefine/>
    <w:rsid w:val="00AE77E2"/>
    <w:pPr>
      <w:spacing w:line="360" w:lineRule="auto"/>
      <w:ind w:left="0" w:firstLineChars="200" w:firstLine="200"/>
    </w:pPr>
    <w:rPr>
      <w:rFonts w:cs="宋体"/>
      <w:szCs w:val="20"/>
    </w:rPr>
  </w:style>
  <w:style w:type="character" w:customStyle="1" w:styleId="2Char0">
    <w:name w:val="列表2 Char"/>
    <w:basedOn w:val="a3"/>
    <w:link w:val="21"/>
    <w:rsid w:val="0088662A"/>
    <w:rPr>
      <w:kern w:val="2"/>
      <w:sz w:val="24"/>
      <w:szCs w:val="24"/>
    </w:rPr>
  </w:style>
  <w:style w:type="paragraph" w:customStyle="1" w:styleId="code1">
    <w:name w:val="样式 code + 左侧:  1 字符"/>
    <w:basedOn w:val="code"/>
    <w:autoRedefine/>
    <w:rsid w:val="00681F91"/>
    <w:pPr>
      <w:ind w:leftChars="300" w:left="584"/>
    </w:pPr>
    <w:rPr>
      <w:rFonts w:cs="宋体"/>
      <w:szCs w:val="20"/>
    </w:rPr>
  </w:style>
  <w:style w:type="paragraph" w:customStyle="1" w:styleId="code11">
    <w:name w:val="样式 code + 左侧:  1 字符1"/>
    <w:basedOn w:val="code"/>
    <w:autoRedefine/>
    <w:rsid w:val="00681F91"/>
    <w:pPr>
      <w:ind w:leftChars="200" w:left="484"/>
    </w:pPr>
    <w:rPr>
      <w:rFonts w:cs="宋体"/>
      <w:szCs w:val="20"/>
    </w:rPr>
  </w:style>
  <w:style w:type="paragraph" w:customStyle="1" w:styleId="code112">
    <w:name w:val="样式 样式 code + 左侧:  1 字符1 + 左侧:  2 字符"/>
    <w:basedOn w:val="code"/>
    <w:rsid w:val="00624A4A"/>
    <w:pPr>
      <w:ind w:left="764"/>
    </w:pPr>
    <w:rPr>
      <w:rFonts w:cs="宋体"/>
    </w:rPr>
  </w:style>
  <w:style w:type="paragraph" w:customStyle="1" w:styleId="code12">
    <w:name w:val="样式 code + 左侧:  1 字符2"/>
    <w:basedOn w:val="code"/>
    <w:autoRedefine/>
    <w:rsid w:val="00624A4A"/>
    <w:pPr>
      <w:ind w:leftChars="200" w:left="200" w:firstLine="0"/>
    </w:pPr>
    <w:rPr>
      <w:rFonts w:cs="宋体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pPr>
      <w:widowControl w:val="0"/>
      <w:jc w:val="both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numbering" w:customStyle="1" w:styleId="a6">
    <w:name w:val="1"/>
    <w:pPr>
      <w:numPr>
        <w:numId w:val="3"/>
      </w:numPr>
    </w:pPr>
  </w:style>
  <w:style w:type="numbering" w:customStyle="1" w:styleId="a7">
    <w:name w:val="20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6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file:///C:\Users\Tiger\AppData\Roaming\Tencent\Users\67838486\QQ\WinTemp\RichOle\IZUMJ%7bW0RX_75B05J%605~89X.png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Projects\&#40511;&#32852;95\&#25991;&#26723;&#27169;&#26495;\06.&#27010;&#35201;&#35774;&#35745;&#35828;&#26126;&#2007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E0B257-5E15-446C-8758-BE9BAAADC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06.概要设计说明书</Template>
  <TotalTime>8410</TotalTime>
  <Pages>17</Pages>
  <Words>1779</Words>
  <Characters>10143</Characters>
  <Application>Microsoft Office Word</Application>
  <DocSecurity>0</DocSecurity>
  <Lines>84</Lines>
  <Paragraphs>23</Paragraphs>
  <ScaleCrop>false</ScaleCrop>
  <Company>SA</Company>
  <LinksUpToDate>false</LinksUpToDate>
  <CharactersWithSpaces>11899</CharactersWithSpaces>
  <SharedDoc>false</SharedDoc>
  <HLinks>
    <vt:vector size="78" baseType="variant">
      <vt:variant>
        <vt:i4>1900600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_Toc318976440</vt:lpwstr>
      </vt:variant>
      <vt:variant>
        <vt:i4>1703992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_Toc318976439</vt:lpwstr>
      </vt:variant>
      <vt:variant>
        <vt:i4>1703992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_Toc318976438</vt:lpwstr>
      </vt:variant>
      <vt:variant>
        <vt:i4>1703992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_Toc318976437</vt:lpwstr>
      </vt:variant>
      <vt:variant>
        <vt:i4>1703992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_Toc318976436</vt:lpwstr>
      </vt:variant>
      <vt:variant>
        <vt:i4>1703992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_Toc318976435</vt:lpwstr>
      </vt:variant>
      <vt:variant>
        <vt:i4>1703992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_Toc318976434</vt:lpwstr>
      </vt:variant>
      <vt:variant>
        <vt:i4>1703992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_Toc318976433</vt:lpwstr>
      </vt:variant>
      <vt:variant>
        <vt:i4>1703992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_Toc318976432</vt:lpwstr>
      </vt:variant>
      <vt:variant>
        <vt:i4>1703992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_Toc318976431</vt:lpwstr>
      </vt:variant>
      <vt:variant>
        <vt:i4>1703992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_Toc318976430</vt:lpwstr>
      </vt:variant>
      <vt:variant>
        <vt:i4>1769528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_Toc318976429</vt:lpwstr>
      </vt:variant>
      <vt:variant>
        <vt:i4>1769528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_Toc318976428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云核客户端安全输入系统开发人员手册（iOS版）</dc:title>
  <dc:subject/>
  <dc:creator>王雪松</dc:creator>
  <cp:keywords/>
  <cp:lastModifiedBy>王雪松</cp:lastModifiedBy>
  <cp:revision>281</cp:revision>
  <cp:lastPrinted>1900-12-31T16:00:00Z</cp:lastPrinted>
  <dcterms:created xsi:type="dcterms:W3CDTF">2012-03-08T09:51:00Z</dcterms:created>
  <dcterms:modified xsi:type="dcterms:W3CDTF">2017-05-24T02:44:00Z</dcterms:modified>
</cp:coreProperties>
</file>